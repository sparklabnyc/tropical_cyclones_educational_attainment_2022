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66B2B" w14:textId="723FBF73" w:rsidR="00FA40BC" w:rsidRDefault="0040488E" w:rsidP="00FA40BC">
      <w:pPr>
        <w:pStyle w:val="Header"/>
        <w:tabs>
          <w:tab w:val="clear" w:pos="4320"/>
          <w:tab w:val="clear" w:pos="8640"/>
        </w:tabs>
        <w:ind w:left="4860"/>
        <w:jc w:val="left"/>
        <w:rPr>
          <w:sz w:val="18"/>
          <w:szCs w:val="18"/>
        </w:rPr>
      </w:pPr>
      <w:r w:rsidRPr="00FA40BC">
        <w:rPr>
          <w:noProof/>
          <w:sz w:val="18"/>
          <w:szCs w:val="18"/>
          <w:lang w:eastAsia="en-GB"/>
        </w:rPr>
        <mc:AlternateContent>
          <mc:Choice Requires="wps">
            <w:drawing>
              <wp:anchor distT="0" distB="0" distL="114300" distR="114300" simplePos="0" relativeHeight="251657728" behindDoc="0" locked="0" layoutInCell="1" allowOverlap="1" wp14:anchorId="4BF97CAE" wp14:editId="7F8B3C2A">
                <wp:simplePos x="0" y="0"/>
                <wp:positionH relativeFrom="column">
                  <wp:posOffset>-67511</wp:posOffset>
                </wp:positionH>
                <wp:positionV relativeFrom="paragraph">
                  <wp:posOffset>43565</wp:posOffset>
                </wp:positionV>
                <wp:extent cx="2286000" cy="506994"/>
                <wp:effectExtent l="0" t="0" r="0" b="0"/>
                <wp:wrapNone/>
                <wp:docPr id="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5069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694AA" w14:textId="1D8724FF" w:rsidR="002C080D" w:rsidRPr="00B31BCA" w:rsidRDefault="0040488E" w:rsidP="00E859E3">
                            <w:pPr>
                              <w:rPr>
                                <w:rFonts w:cs="Arial"/>
                                <w:b/>
                                <w:color w:val="666699"/>
                                <w:spacing w:val="-20"/>
                                <w:sz w:val="40"/>
                                <w:szCs w:val="38"/>
                              </w:rPr>
                            </w:pPr>
                            <w:r>
                              <w:rPr>
                                <w:noProof/>
                              </w:rPr>
                              <w:drawing>
                                <wp:inline distT="0" distB="0" distL="0" distR="0" wp14:anchorId="4B4C1A6D" wp14:editId="4C786662">
                                  <wp:extent cx="2103120" cy="341547"/>
                                  <wp:effectExtent l="0" t="0" r="0" b="1905"/>
                                  <wp:docPr id="3" name="Picture 1" descr="eicu_Full Color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cu_Full Color_new.jpg"/>
                                          <pic:cNvPicPr/>
                                        </pic:nvPicPr>
                                        <pic:blipFill>
                                          <a:blip r:embed="rId8"/>
                                          <a:stretch>
                                            <a:fillRect/>
                                          </a:stretch>
                                        </pic:blipFill>
                                        <pic:spPr>
                                          <a:xfrm>
                                            <a:off x="0" y="0"/>
                                            <a:ext cx="2103120" cy="341547"/>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F97CAE" id="_x0000_t202" coordsize="21600,21600" o:spt="202" path="m,l,21600r21600,l21600,xe">
                <v:stroke joinstyle="miter"/>
                <v:path gradientshapeok="t" o:connecttype="rect"/>
              </v:shapetype>
              <v:shape id="Text Box 16" o:spid="_x0000_s1026" type="#_x0000_t202" style="position:absolute;left:0;text-align:left;margin-left:-5.3pt;margin-top:3.45pt;width:180pt;height:39.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" filled="f" stroked="f">
                <v:textbox>
                  <w:txbxContent>
                    <w:p w14:paraId="29B694AA" w14:textId="1D8724FF" w:rsidR="002C080D" w:rsidRPr="00B31BCA" w:rsidRDefault="0040488E" w:rsidP="00E859E3">
                      <w:pPr>
                        <w:rPr>
                          <w:rFonts w:cs="Arial"/>
                          <w:b/>
                          <w:color w:val="666699"/>
                          <w:spacing w:val="-20"/>
                          <w:sz w:val="40"/>
                          <w:szCs w:val="38"/>
                        </w:rPr>
                      </w:pPr>
                      <w:r>
                        <w:rPr>
                          <w:noProof/>
                        </w:rPr>
                        <w:drawing>
                          <wp:inline distT="0" distB="0" distL="0" distR="0" wp14:anchorId="4B4C1A6D" wp14:editId="4C786662">
                            <wp:extent cx="2103120" cy="341547"/>
                            <wp:effectExtent l="0" t="0" r="0" b="1905"/>
                            <wp:docPr id="3" name="Picture 1" descr="eicu_Full Color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cu_Full Color_new.jpg"/>
                                    <pic:cNvPicPr/>
                                  </pic:nvPicPr>
                                  <pic:blipFill>
                                    <a:blip r:embed="rId9"/>
                                    <a:stretch>
                                      <a:fillRect/>
                                    </a:stretch>
                                  </pic:blipFill>
                                  <pic:spPr>
                                    <a:xfrm>
                                      <a:off x="0" y="0"/>
                                      <a:ext cx="2103120" cy="341547"/>
                                    </a:xfrm>
                                    <a:prstGeom prst="rect">
                                      <a:avLst/>
                                    </a:prstGeom>
                                  </pic:spPr>
                                </pic:pic>
                              </a:graphicData>
                            </a:graphic>
                          </wp:inline>
                        </w:drawing>
                      </w:r>
                    </w:p>
                  </w:txbxContent>
                </v:textbox>
              </v:shape>
            </w:pict>
          </mc:Fallback>
        </mc:AlternateContent>
      </w:r>
      <w:r w:rsidR="00FA40BC" w:rsidRPr="00FA40BC">
        <w:rPr>
          <w:sz w:val="18"/>
          <w:szCs w:val="18"/>
        </w:rPr>
        <w:t>The Earth Institute</w:t>
      </w:r>
    </w:p>
    <w:p w14:paraId="12A098FD" w14:textId="05887BDA" w:rsidR="007D15AB" w:rsidRPr="00FA40BC" w:rsidRDefault="007D15AB" w:rsidP="00FA40BC">
      <w:pPr>
        <w:pStyle w:val="Header"/>
        <w:tabs>
          <w:tab w:val="clear" w:pos="4320"/>
          <w:tab w:val="clear" w:pos="8640"/>
        </w:tabs>
        <w:ind w:left="4860"/>
        <w:jc w:val="left"/>
        <w:rPr>
          <w:sz w:val="18"/>
          <w:szCs w:val="18"/>
        </w:rPr>
      </w:pPr>
      <w:r>
        <w:rPr>
          <w:sz w:val="18"/>
          <w:szCs w:val="18"/>
        </w:rPr>
        <w:t>Columbia University</w:t>
      </w:r>
    </w:p>
    <w:p w14:paraId="1D5A352D" w14:textId="77777777" w:rsidR="00FA40BC" w:rsidRPr="00FA40BC" w:rsidRDefault="00FA40BC" w:rsidP="00FA40BC">
      <w:pPr>
        <w:pStyle w:val="Header"/>
        <w:tabs>
          <w:tab w:val="clear" w:pos="4320"/>
          <w:tab w:val="clear" w:pos="8640"/>
        </w:tabs>
        <w:ind w:left="4860"/>
        <w:jc w:val="left"/>
        <w:rPr>
          <w:sz w:val="18"/>
          <w:szCs w:val="18"/>
        </w:rPr>
      </w:pPr>
      <w:r w:rsidRPr="00FA40BC">
        <w:rPr>
          <w:sz w:val="18"/>
          <w:szCs w:val="18"/>
        </w:rPr>
        <w:t>Hogan Hall</w:t>
      </w:r>
    </w:p>
    <w:p w14:paraId="28B6D00C" w14:textId="77777777" w:rsidR="00FA40BC" w:rsidRPr="00FA40BC" w:rsidRDefault="00FA40BC" w:rsidP="00FA40BC">
      <w:pPr>
        <w:pStyle w:val="Header"/>
        <w:tabs>
          <w:tab w:val="clear" w:pos="4320"/>
          <w:tab w:val="clear" w:pos="8640"/>
        </w:tabs>
        <w:ind w:left="4860"/>
        <w:jc w:val="left"/>
        <w:rPr>
          <w:sz w:val="18"/>
          <w:szCs w:val="18"/>
        </w:rPr>
      </w:pPr>
      <w:r w:rsidRPr="00FA40BC">
        <w:rPr>
          <w:sz w:val="18"/>
          <w:szCs w:val="18"/>
        </w:rPr>
        <w:t>MC 3277</w:t>
      </w:r>
    </w:p>
    <w:p w14:paraId="085827E4" w14:textId="77777777" w:rsidR="00FA40BC" w:rsidRPr="00FA40BC" w:rsidRDefault="00FA40BC" w:rsidP="00FA40BC">
      <w:pPr>
        <w:pStyle w:val="Header"/>
        <w:tabs>
          <w:tab w:val="clear" w:pos="4320"/>
          <w:tab w:val="clear" w:pos="8640"/>
        </w:tabs>
        <w:ind w:left="4860"/>
        <w:jc w:val="left"/>
        <w:rPr>
          <w:sz w:val="18"/>
          <w:szCs w:val="18"/>
        </w:rPr>
      </w:pPr>
      <w:r w:rsidRPr="00FA40BC">
        <w:rPr>
          <w:sz w:val="18"/>
          <w:szCs w:val="18"/>
        </w:rPr>
        <w:t>2910 Broadway</w:t>
      </w:r>
    </w:p>
    <w:p w14:paraId="38FF0CE7" w14:textId="77777777" w:rsidR="00FA40BC" w:rsidRPr="00AE5DD5" w:rsidRDefault="00FA40BC" w:rsidP="00FA40BC">
      <w:pPr>
        <w:pStyle w:val="Header"/>
        <w:tabs>
          <w:tab w:val="clear" w:pos="4320"/>
          <w:tab w:val="clear" w:pos="8640"/>
        </w:tabs>
        <w:ind w:left="4860"/>
        <w:jc w:val="left"/>
        <w:rPr>
          <w:sz w:val="18"/>
          <w:szCs w:val="18"/>
        </w:rPr>
      </w:pPr>
      <w:r w:rsidRPr="00FA40BC">
        <w:rPr>
          <w:sz w:val="18"/>
          <w:szCs w:val="18"/>
        </w:rPr>
        <w:t>NY, NY 10025</w:t>
      </w:r>
      <w:r w:rsidRPr="00AE5DD5">
        <w:rPr>
          <w:sz w:val="18"/>
          <w:szCs w:val="18"/>
        </w:rPr>
        <w:t xml:space="preserve"> </w:t>
      </w:r>
    </w:p>
    <w:p w14:paraId="0125EA86" w14:textId="77777777" w:rsidR="00E859E3" w:rsidRPr="00AE5DD5" w:rsidRDefault="00E859E3" w:rsidP="00FA40BC">
      <w:pPr>
        <w:pStyle w:val="Header"/>
        <w:tabs>
          <w:tab w:val="clear" w:pos="4320"/>
          <w:tab w:val="clear" w:pos="8640"/>
        </w:tabs>
        <w:jc w:val="left"/>
        <w:rPr>
          <w:sz w:val="18"/>
          <w:szCs w:val="18"/>
        </w:rPr>
      </w:pPr>
    </w:p>
    <w:p w14:paraId="2F984722" w14:textId="77777777" w:rsidR="00375722" w:rsidRPr="00AE5DD5" w:rsidRDefault="00375722" w:rsidP="00243287">
      <w:pPr>
        <w:pStyle w:val="Header"/>
        <w:tabs>
          <w:tab w:val="clear" w:pos="4320"/>
          <w:tab w:val="clear" w:pos="8640"/>
        </w:tabs>
        <w:ind w:left="4860"/>
        <w:jc w:val="left"/>
        <w:rPr>
          <w:szCs w:val="16"/>
        </w:rPr>
      </w:pPr>
    </w:p>
    <w:p w14:paraId="5AFC1AF3" w14:textId="648FE144" w:rsidR="00E859E3" w:rsidRPr="00AE5DD5" w:rsidRDefault="008F066C" w:rsidP="00E859E3">
      <w:pPr>
        <w:pStyle w:val="Date"/>
        <w:tabs>
          <w:tab w:val="left" w:pos="4860"/>
        </w:tabs>
        <w:spacing w:after="0"/>
        <w:ind w:right="22"/>
        <w:jc w:val="left"/>
        <w:rPr>
          <w:szCs w:val="22"/>
        </w:rPr>
      </w:pPr>
      <w:r w:rsidRPr="008F066C">
        <w:rPr>
          <w:rFonts w:eastAsia="Times New Roman" w:cs="Arial"/>
          <w:kern w:val="0"/>
          <w:szCs w:val="22"/>
          <w:lang w:eastAsia="en-GB"/>
        </w:rPr>
        <w:fldChar w:fldCharType="begin"/>
      </w:r>
      <w:r w:rsidRPr="008F066C">
        <w:rPr>
          <w:rFonts w:eastAsia="Times New Roman" w:cs="Arial"/>
          <w:kern w:val="0"/>
          <w:szCs w:val="22"/>
          <w:lang w:eastAsia="en-GB"/>
        </w:rPr>
        <w:instrText xml:space="preserve"> DATE \@ "d MMMM yyyy" </w:instrText>
      </w:r>
      <w:r w:rsidRPr="008F066C">
        <w:rPr>
          <w:rFonts w:eastAsia="Times New Roman" w:cs="Arial"/>
          <w:kern w:val="0"/>
          <w:szCs w:val="22"/>
          <w:lang w:eastAsia="en-GB"/>
        </w:rPr>
        <w:fldChar w:fldCharType="separate"/>
      </w:r>
      <w:r w:rsidR="00504D25">
        <w:rPr>
          <w:rFonts w:eastAsia="Times New Roman" w:cs="Arial"/>
          <w:noProof/>
          <w:kern w:val="0"/>
          <w:szCs w:val="22"/>
          <w:lang w:eastAsia="en-GB"/>
        </w:rPr>
        <w:t>24 September 2021</w:t>
      </w:r>
      <w:r w:rsidRPr="008F066C">
        <w:rPr>
          <w:rFonts w:eastAsia="Times New Roman" w:cs="Arial"/>
          <w:kern w:val="0"/>
          <w:szCs w:val="22"/>
          <w:lang w:eastAsia="en-GB"/>
        </w:rPr>
        <w:fldChar w:fldCharType="end"/>
      </w:r>
      <w:r w:rsidR="00375722" w:rsidRPr="00AE5DD5">
        <w:rPr>
          <w:szCs w:val="22"/>
        </w:rPr>
        <w:tab/>
      </w:r>
      <w:r w:rsidR="009F6DA6">
        <w:rPr>
          <w:b/>
          <w:szCs w:val="22"/>
        </w:rPr>
        <w:t>Robbie M</w:t>
      </w:r>
      <w:r w:rsidR="00E859E3" w:rsidRPr="00AE5DD5">
        <w:rPr>
          <w:b/>
          <w:szCs w:val="22"/>
        </w:rPr>
        <w:t xml:space="preserve"> </w:t>
      </w:r>
      <w:r w:rsidR="009F6DA6">
        <w:rPr>
          <w:b/>
          <w:szCs w:val="22"/>
        </w:rPr>
        <w:t>Parks</w:t>
      </w:r>
    </w:p>
    <w:p w14:paraId="21CA4902" w14:textId="6B5827B2" w:rsidR="00384766" w:rsidRPr="00AE5DD5" w:rsidRDefault="00E859E3" w:rsidP="00384766">
      <w:pPr>
        <w:pStyle w:val="Date"/>
        <w:tabs>
          <w:tab w:val="left" w:pos="4860"/>
        </w:tabs>
        <w:spacing w:after="0"/>
        <w:ind w:left="4860"/>
        <w:rPr>
          <w:rStyle w:val="HeaderChar"/>
          <w:sz w:val="18"/>
          <w:szCs w:val="18"/>
        </w:rPr>
      </w:pPr>
      <w:r w:rsidRPr="00AE5DD5">
        <w:rPr>
          <w:szCs w:val="22"/>
        </w:rPr>
        <w:tab/>
      </w:r>
      <w:r w:rsidR="009F6DA6">
        <w:rPr>
          <w:rStyle w:val="HeaderChar"/>
          <w:sz w:val="18"/>
          <w:szCs w:val="18"/>
        </w:rPr>
        <w:t>Post-doctoral research fellow</w:t>
      </w:r>
    </w:p>
    <w:p w14:paraId="44B805F6" w14:textId="7AEFEF14" w:rsidR="00FE4CE4" w:rsidRPr="00AE5DD5" w:rsidRDefault="009F6DA6" w:rsidP="00384766">
      <w:pPr>
        <w:pStyle w:val="Date"/>
        <w:tabs>
          <w:tab w:val="left" w:pos="4860"/>
        </w:tabs>
        <w:spacing w:after="0"/>
        <w:ind w:left="4859"/>
        <w:jc w:val="left"/>
        <w:rPr>
          <w:sz w:val="18"/>
          <w:szCs w:val="18"/>
        </w:rPr>
      </w:pPr>
      <w:r>
        <w:rPr>
          <w:sz w:val="18"/>
          <w:szCs w:val="18"/>
        </w:rPr>
        <w:t>Earth Institute, Columbia University</w:t>
      </w:r>
    </w:p>
    <w:p w14:paraId="3831B9B6" w14:textId="77777777" w:rsidR="00590CBC" w:rsidRPr="00AE5DD5" w:rsidRDefault="00590CBC" w:rsidP="00590CBC">
      <w:pPr>
        <w:pStyle w:val="Header"/>
        <w:tabs>
          <w:tab w:val="clear" w:pos="4320"/>
          <w:tab w:val="clear" w:pos="8640"/>
        </w:tabs>
        <w:ind w:left="4860"/>
        <w:jc w:val="left"/>
        <w:rPr>
          <w:sz w:val="18"/>
          <w:szCs w:val="18"/>
        </w:rPr>
      </w:pPr>
      <w:r>
        <w:rPr>
          <w:sz w:val="18"/>
          <w:szCs w:val="18"/>
        </w:rPr>
        <w:t>robbie.parks</w:t>
      </w:r>
      <w:r w:rsidRPr="00AE5DD5">
        <w:rPr>
          <w:sz w:val="18"/>
          <w:szCs w:val="18"/>
        </w:rPr>
        <w:t>@</w:t>
      </w:r>
      <w:r>
        <w:rPr>
          <w:sz w:val="18"/>
          <w:szCs w:val="18"/>
        </w:rPr>
        <w:t>columbia</w:t>
      </w:r>
      <w:r w:rsidRPr="00AE5DD5">
        <w:rPr>
          <w:sz w:val="18"/>
          <w:szCs w:val="18"/>
        </w:rPr>
        <w:t>.</w:t>
      </w:r>
      <w:r>
        <w:rPr>
          <w:sz w:val="18"/>
          <w:szCs w:val="18"/>
        </w:rPr>
        <w:t>edu</w:t>
      </w:r>
    </w:p>
    <w:p w14:paraId="66AE3A6E" w14:textId="7C5C649A" w:rsidR="00590CBC" w:rsidRPr="00AE5DD5" w:rsidRDefault="00590CBC" w:rsidP="00590CBC">
      <w:pPr>
        <w:pStyle w:val="Header"/>
        <w:tabs>
          <w:tab w:val="clear" w:pos="4320"/>
          <w:tab w:val="clear" w:pos="8640"/>
        </w:tabs>
        <w:ind w:left="4860"/>
        <w:jc w:val="left"/>
        <w:rPr>
          <w:sz w:val="18"/>
          <w:szCs w:val="18"/>
        </w:rPr>
      </w:pPr>
      <w:r w:rsidRPr="00AE5DD5">
        <w:rPr>
          <w:sz w:val="18"/>
          <w:szCs w:val="18"/>
        </w:rPr>
        <w:t>www.</w:t>
      </w:r>
      <w:r>
        <w:rPr>
          <w:sz w:val="18"/>
          <w:szCs w:val="18"/>
        </w:rPr>
        <w:t>robbiemparks.github.io</w:t>
      </w:r>
      <w:r w:rsidRPr="00AE5DD5">
        <w:rPr>
          <w:sz w:val="18"/>
          <w:szCs w:val="18"/>
        </w:rPr>
        <w:t xml:space="preserve"> </w:t>
      </w:r>
    </w:p>
    <w:p w14:paraId="62C99218" w14:textId="77777777" w:rsidR="00EB3905" w:rsidRPr="00AE5DD5" w:rsidRDefault="00EB3905" w:rsidP="00492439"/>
    <w:p w14:paraId="4676BD43" w14:textId="200D5D33" w:rsidR="00853E7A" w:rsidRPr="00853E7A" w:rsidRDefault="00853E7A" w:rsidP="00853E7A">
      <w:pPr>
        <w:rPr>
          <w:rFonts w:ascii="Arial" w:hAnsi="Arial" w:cs="Arial"/>
          <w:sz w:val="22"/>
          <w:szCs w:val="22"/>
        </w:rPr>
      </w:pPr>
      <w:r w:rsidRPr="00853E7A">
        <w:rPr>
          <w:rFonts w:ascii="Arial" w:hAnsi="Arial" w:cs="Arial"/>
          <w:sz w:val="22"/>
          <w:szCs w:val="22"/>
        </w:rPr>
        <w:t xml:space="preserve">Dr Phil </w:t>
      </w:r>
      <w:proofErr w:type="spellStart"/>
      <w:r w:rsidRPr="00853E7A">
        <w:rPr>
          <w:rFonts w:ascii="Arial" w:hAnsi="Arial" w:cs="Arial"/>
          <w:sz w:val="22"/>
          <w:szCs w:val="22"/>
        </w:rPr>
        <w:t>Fontanarosa</w:t>
      </w:r>
      <w:proofErr w:type="spellEnd"/>
      <w:r w:rsidRPr="00853E7A">
        <w:rPr>
          <w:rFonts w:ascii="Arial" w:hAnsi="Arial" w:cs="Arial"/>
          <w:sz w:val="22"/>
          <w:szCs w:val="22"/>
        </w:rPr>
        <w:t>,</w:t>
      </w:r>
    </w:p>
    <w:p w14:paraId="5447895B" w14:textId="3F23966B" w:rsidR="00853E7A" w:rsidRPr="00853E7A" w:rsidRDefault="00853E7A" w:rsidP="00853E7A">
      <w:pPr>
        <w:rPr>
          <w:rFonts w:ascii="Arial" w:hAnsi="Arial" w:cs="Arial"/>
          <w:sz w:val="22"/>
          <w:szCs w:val="22"/>
        </w:rPr>
      </w:pPr>
      <w:r>
        <w:rPr>
          <w:rFonts w:ascii="Arial" w:hAnsi="Arial" w:cs="Arial"/>
          <w:sz w:val="22"/>
          <w:szCs w:val="22"/>
        </w:rPr>
        <w:t xml:space="preserve">Interim </w:t>
      </w:r>
      <w:r w:rsidRPr="00853E7A">
        <w:rPr>
          <w:rFonts w:ascii="Arial" w:hAnsi="Arial" w:cs="Arial"/>
          <w:sz w:val="22"/>
          <w:szCs w:val="22"/>
        </w:rPr>
        <w:t xml:space="preserve">Editor in Chief, </w:t>
      </w:r>
      <w:r w:rsidRPr="00853E7A">
        <w:rPr>
          <w:rFonts w:ascii="Arial" w:hAnsi="Arial" w:cs="Arial"/>
          <w:i/>
          <w:sz w:val="22"/>
          <w:szCs w:val="22"/>
        </w:rPr>
        <w:t>JAMA</w:t>
      </w:r>
    </w:p>
    <w:p w14:paraId="7D96AC66" w14:textId="7E448F97" w:rsidR="009D23F1" w:rsidRPr="00B62FC1" w:rsidRDefault="009D23F1" w:rsidP="00920FEF">
      <w:pPr>
        <w:rPr>
          <w:rFonts w:ascii="Arial" w:hAnsi="Arial" w:cs="Arial"/>
          <w:sz w:val="22"/>
          <w:szCs w:val="22"/>
        </w:rPr>
      </w:pPr>
    </w:p>
    <w:p w14:paraId="44560F3B" w14:textId="2A40BF1E" w:rsidR="00F07EBC" w:rsidRPr="00B62FC1" w:rsidRDefault="00F07EBC" w:rsidP="00920FEF">
      <w:pPr>
        <w:rPr>
          <w:rFonts w:ascii="Arial" w:hAnsi="Arial" w:cs="Arial"/>
          <w:sz w:val="22"/>
          <w:szCs w:val="22"/>
        </w:rPr>
      </w:pPr>
      <w:r w:rsidRPr="00B62FC1">
        <w:rPr>
          <w:rFonts w:ascii="Arial" w:hAnsi="Arial" w:cs="Arial"/>
          <w:sz w:val="22"/>
          <w:szCs w:val="22"/>
        </w:rPr>
        <w:t xml:space="preserve">Dear </w:t>
      </w:r>
      <w:r w:rsidR="00C973C1" w:rsidRPr="00B62FC1">
        <w:rPr>
          <w:rFonts w:ascii="Arial" w:hAnsi="Arial" w:cs="Arial"/>
          <w:sz w:val="22"/>
          <w:szCs w:val="22"/>
        </w:rPr>
        <w:t xml:space="preserve">Dr </w:t>
      </w:r>
      <w:proofErr w:type="spellStart"/>
      <w:r w:rsidR="00B97762" w:rsidRPr="00853E7A">
        <w:rPr>
          <w:rFonts w:ascii="Arial" w:hAnsi="Arial" w:cs="Arial"/>
          <w:sz w:val="22"/>
          <w:szCs w:val="22"/>
        </w:rPr>
        <w:t>Fontanarosa</w:t>
      </w:r>
      <w:proofErr w:type="spellEnd"/>
      <w:r w:rsidRPr="00B62FC1">
        <w:rPr>
          <w:rFonts w:ascii="Arial" w:hAnsi="Arial" w:cs="Arial"/>
          <w:sz w:val="22"/>
          <w:szCs w:val="22"/>
        </w:rPr>
        <w:t>:</w:t>
      </w:r>
    </w:p>
    <w:p w14:paraId="41680B41" w14:textId="700BD895" w:rsidR="00870A43" w:rsidRPr="00B62FC1" w:rsidRDefault="00870A43" w:rsidP="00074714">
      <w:pPr>
        <w:pStyle w:val="NormalWeb"/>
        <w:jc w:val="both"/>
        <w:rPr>
          <w:rFonts w:ascii="Arial" w:hAnsi="Arial" w:cs="Arial"/>
          <w:sz w:val="22"/>
          <w:szCs w:val="22"/>
        </w:rPr>
      </w:pPr>
      <w:r w:rsidRPr="00B62FC1">
        <w:rPr>
          <w:rFonts w:ascii="Arial" w:hAnsi="Arial" w:cs="Arial"/>
          <w:sz w:val="22"/>
          <w:szCs w:val="22"/>
        </w:rPr>
        <w:t xml:space="preserve">On behalf of my co-authors, I would like to submit our paper </w:t>
      </w:r>
      <w:r w:rsidR="00A77152" w:rsidRPr="00B62FC1">
        <w:rPr>
          <w:rFonts w:ascii="Arial" w:hAnsi="Arial" w:cs="Arial"/>
          <w:sz w:val="22"/>
          <w:szCs w:val="22"/>
        </w:rPr>
        <w:t>“</w:t>
      </w:r>
      <w:r w:rsidR="00753B96">
        <w:rPr>
          <w:rFonts w:ascii="Arial" w:hAnsi="Arial" w:cs="Arial"/>
          <w:sz w:val="22"/>
          <w:szCs w:val="22"/>
        </w:rPr>
        <w:t>T</w:t>
      </w:r>
      <w:r w:rsidR="00074714" w:rsidRPr="00074714">
        <w:rPr>
          <w:rFonts w:ascii="Arial" w:hAnsi="Arial" w:cs="Arial"/>
          <w:sz w:val="22"/>
          <w:szCs w:val="22"/>
        </w:rPr>
        <w:t>ropical cyclones and cause-specific mortality in the United States</w:t>
      </w:r>
      <w:r w:rsidRPr="00B62FC1">
        <w:rPr>
          <w:rFonts w:ascii="Arial" w:hAnsi="Arial" w:cs="Arial"/>
          <w:sz w:val="22"/>
          <w:szCs w:val="22"/>
        </w:rPr>
        <w:t xml:space="preserve">” for consideration in </w:t>
      </w:r>
      <w:r w:rsidR="00666789" w:rsidRPr="00BB4C6E">
        <w:rPr>
          <w:rFonts w:ascii="Arial" w:hAnsi="Arial" w:cs="Arial"/>
          <w:i/>
          <w:iCs/>
          <w:sz w:val="22"/>
          <w:szCs w:val="22"/>
        </w:rPr>
        <w:t>JAMA</w:t>
      </w:r>
      <w:r w:rsidR="00B62FC1">
        <w:rPr>
          <w:rFonts w:ascii="Arial" w:hAnsi="Arial" w:cs="Arial"/>
          <w:i/>
          <w:iCs/>
          <w:sz w:val="22"/>
          <w:szCs w:val="22"/>
        </w:rPr>
        <w:t xml:space="preserve"> as </w:t>
      </w:r>
      <w:r w:rsidR="00BB13BF">
        <w:rPr>
          <w:rFonts w:ascii="Arial" w:hAnsi="Arial" w:cs="Arial"/>
          <w:sz w:val="22"/>
          <w:szCs w:val="22"/>
        </w:rPr>
        <w:t>a</w:t>
      </w:r>
      <w:r w:rsidR="003A7D66">
        <w:rPr>
          <w:rFonts w:ascii="Arial" w:hAnsi="Arial" w:cs="Arial"/>
          <w:sz w:val="22"/>
          <w:szCs w:val="22"/>
        </w:rPr>
        <w:t>n</w:t>
      </w:r>
      <w:r w:rsidR="00BB13BF">
        <w:rPr>
          <w:rFonts w:ascii="Arial" w:hAnsi="Arial" w:cs="Arial"/>
          <w:sz w:val="22"/>
          <w:szCs w:val="22"/>
        </w:rPr>
        <w:t xml:space="preserve"> </w:t>
      </w:r>
      <w:r w:rsidR="003A7D66">
        <w:rPr>
          <w:rFonts w:ascii="Arial" w:hAnsi="Arial" w:cs="Arial"/>
          <w:sz w:val="22"/>
          <w:szCs w:val="22"/>
        </w:rPr>
        <w:t xml:space="preserve">Original </w:t>
      </w:r>
      <w:r w:rsidR="00BB4C6E">
        <w:rPr>
          <w:rFonts w:ascii="Arial" w:hAnsi="Arial" w:cs="Arial"/>
          <w:sz w:val="22"/>
          <w:szCs w:val="22"/>
        </w:rPr>
        <w:t>Investigation</w:t>
      </w:r>
      <w:r w:rsidRPr="00B62FC1">
        <w:rPr>
          <w:rFonts w:ascii="Arial" w:hAnsi="Arial" w:cs="Arial"/>
          <w:sz w:val="22"/>
          <w:szCs w:val="22"/>
        </w:rPr>
        <w:t>.</w:t>
      </w:r>
    </w:p>
    <w:p w14:paraId="2EBFEFCC" w14:textId="65E81A72" w:rsidR="00DF7BF7" w:rsidRPr="00474773" w:rsidRDefault="002B0622" w:rsidP="00920FEF">
      <w:pPr>
        <w:pStyle w:val="NormalWeb"/>
        <w:jc w:val="both"/>
        <w:rPr>
          <w:rFonts w:ascii="Arial" w:hAnsi="Arial" w:cs="Arial"/>
          <w:sz w:val="22"/>
          <w:szCs w:val="22"/>
        </w:rPr>
      </w:pPr>
      <w:r w:rsidRPr="00B62FC1">
        <w:rPr>
          <w:rFonts w:ascii="Arial" w:hAnsi="Arial" w:cs="Arial"/>
          <w:sz w:val="22"/>
          <w:szCs w:val="22"/>
        </w:rPr>
        <w:t xml:space="preserve">The </w:t>
      </w:r>
      <w:r w:rsidR="009507C0" w:rsidRPr="00B62FC1">
        <w:rPr>
          <w:rFonts w:ascii="Arial" w:hAnsi="Arial" w:cs="Arial"/>
          <w:sz w:val="22"/>
          <w:szCs w:val="22"/>
        </w:rPr>
        <w:t>devastating</w:t>
      </w:r>
      <w:r w:rsidRPr="00B62FC1">
        <w:rPr>
          <w:rFonts w:ascii="Arial" w:hAnsi="Arial" w:cs="Arial"/>
          <w:sz w:val="22"/>
          <w:szCs w:val="22"/>
        </w:rPr>
        <w:t xml:space="preserve"> f</w:t>
      </w:r>
      <w:r w:rsidR="00B8755B" w:rsidRPr="00B62FC1">
        <w:rPr>
          <w:rFonts w:ascii="Arial" w:hAnsi="Arial" w:cs="Arial"/>
          <w:sz w:val="22"/>
          <w:szCs w:val="22"/>
        </w:rPr>
        <w:t>inancial</w:t>
      </w:r>
      <w:r w:rsidR="00862008" w:rsidRPr="00B62FC1">
        <w:rPr>
          <w:rFonts w:ascii="Arial" w:hAnsi="Arial" w:cs="Arial"/>
          <w:sz w:val="22"/>
          <w:szCs w:val="22"/>
        </w:rPr>
        <w:t xml:space="preserve"> and environmental</w:t>
      </w:r>
      <w:r w:rsidR="00B8755B" w:rsidRPr="00B62FC1">
        <w:rPr>
          <w:rFonts w:ascii="Arial" w:hAnsi="Arial" w:cs="Arial"/>
          <w:sz w:val="22"/>
          <w:szCs w:val="22"/>
        </w:rPr>
        <w:t xml:space="preserve"> consequences </w:t>
      </w:r>
      <w:r w:rsidR="00862008" w:rsidRPr="00B62FC1">
        <w:rPr>
          <w:rFonts w:ascii="Arial" w:hAnsi="Arial" w:cs="Arial"/>
          <w:sz w:val="22"/>
          <w:szCs w:val="22"/>
        </w:rPr>
        <w:t xml:space="preserve">of </w:t>
      </w:r>
      <w:r w:rsidR="009507C0" w:rsidRPr="00B62FC1">
        <w:rPr>
          <w:rFonts w:ascii="Arial" w:hAnsi="Arial" w:cs="Arial"/>
          <w:sz w:val="22"/>
          <w:szCs w:val="22"/>
        </w:rPr>
        <w:t>hurricanes</w:t>
      </w:r>
      <w:r w:rsidR="00862008" w:rsidRPr="00B62FC1">
        <w:rPr>
          <w:rFonts w:ascii="Arial" w:hAnsi="Arial" w:cs="Arial"/>
          <w:sz w:val="22"/>
          <w:szCs w:val="22"/>
        </w:rPr>
        <w:t xml:space="preserve"> </w:t>
      </w:r>
      <w:r w:rsidR="00B8755B" w:rsidRPr="00B62FC1">
        <w:rPr>
          <w:rFonts w:ascii="Arial" w:hAnsi="Arial" w:cs="Arial"/>
          <w:sz w:val="22"/>
          <w:szCs w:val="22"/>
        </w:rPr>
        <w:t xml:space="preserve">have been </w:t>
      </w:r>
      <w:r w:rsidR="009507C0" w:rsidRPr="00B62FC1">
        <w:rPr>
          <w:rFonts w:ascii="Arial" w:hAnsi="Arial" w:cs="Arial"/>
          <w:sz w:val="22"/>
          <w:szCs w:val="22"/>
        </w:rPr>
        <w:t>previously characterized</w:t>
      </w:r>
      <w:r w:rsidR="00B8755B" w:rsidRPr="00B62FC1">
        <w:rPr>
          <w:rFonts w:ascii="Arial" w:hAnsi="Arial" w:cs="Arial"/>
          <w:sz w:val="22"/>
          <w:szCs w:val="22"/>
        </w:rPr>
        <w:t xml:space="preserve">. </w:t>
      </w:r>
      <w:r w:rsidR="009507C0" w:rsidRPr="00B62FC1">
        <w:rPr>
          <w:rFonts w:ascii="Arial" w:hAnsi="Arial" w:cs="Arial"/>
          <w:sz w:val="22"/>
          <w:szCs w:val="22"/>
        </w:rPr>
        <w:t xml:space="preserve">However, the impact of tropical cyclones—including storms </w:t>
      </w:r>
      <w:r w:rsidR="000758F0" w:rsidRPr="00B62FC1">
        <w:rPr>
          <w:rFonts w:ascii="Arial" w:hAnsi="Arial" w:cs="Arial"/>
          <w:sz w:val="22"/>
          <w:szCs w:val="22"/>
        </w:rPr>
        <w:t>weaker</w:t>
      </w:r>
      <w:r w:rsidR="009507C0" w:rsidRPr="00B62FC1">
        <w:rPr>
          <w:rFonts w:ascii="Arial" w:hAnsi="Arial" w:cs="Arial"/>
          <w:sz w:val="22"/>
          <w:szCs w:val="22"/>
        </w:rPr>
        <w:t xml:space="preserve"> than hurricanes</w:t>
      </w:r>
      <w:r w:rsidR="000758F0" w:rsidRPr="00B62FC1">
        <w:rPr>
          <w:rFonts w:ascii="Arial" w:hAnsi="Arial" w:cs="Arial"/>
          <w:sz w:val="22"/>
          <w:szCs w:val="22"/>
        </w:rPr>
        <w:t xml:space="preserve">—on adverse health outcomes has not been widely investigated, with the exception of a few notable hurricanes, such as Superstorm Sandy (2012) and Katrina (2005). </w:t>
      </w:r>
      <w:r w:rsidR="00DF7BF7" w:rsidRPr="00B62FC1">
        <w:rPr>
          <w:rFonts w:ascii="Arial" w:hAnsi="Arial" w:cs="Arial"/>
          <w:sz w:val="22"/>
          <w:szCs w:val="22"/>
        </w:rPr>
        <w:t>With</w:t>
      </w:r>
      <w:r w:rsidR="000758F0" w:rsidRPr="00B62FC1">
        <w:rPr>
          <w:rFonts w:ascii="Arial" w:hAnsi="Arial" w:cs="Arial"/>
          <w:sz w:val="22"/>
          <w:szCs w:val="22"/>
        </w:rPr>
        <w:t xml:space="preserve"> this study, </w:t>
      </w:r>
      <w:r w:rsidR="000758F0" w:rsidRPr="00B62FC1">
        <w:rPr>
          <w:rFonts w:ascii="Arial" w:hAnsi="Arial" w:cs="Arial"/>
          <w:i/>
          <w:iCs/>
          <w:sz w:val="22"/>
          <w:szCs w:val="22"/>
        </w:rPr>
        <w:t>for the first time</w:t>
      </w:r>
      <w:r w:rsidR="00575B6B" w:rsidRPr="00B62FC1">
        <w:rPr>
          <w:rFonts w:ascii="Arial" w:hAnsi="Arial" w:cs="Arial"/>
          <w:sz w:val="22"/>
          <w:szCs w:val="22"/>
        </w:rPr>
        <w:t>,</w:t>
      </w:r>
      <w:r w:rsidR="000758F0" w:rsidRPr="00B62FC1">
        <w:rPr>
          <w:rFonts w:ascii="Arial" w:hAnsi="Arial" w:cs="Arial"/>
          <w:sz w:val="22"/>
          <w:szCs w:val="22"/>
        </w:rPr>
        <w:t xml:space="preserve"> we comprehensively characterize the impact of tropical cyclones, including hurricanes, on </w:t>
      </w:r>
      <w:r w:rsidR="00A87C5D">
        <w:rPr>
          <w:rFonts w:ascii="Arial" w:hAnsi="Arial" w:cs="Arial"/>
          <w:sz w:val="22"/>
          <w:szCs w:val="22"/>
        </w:rPr>
        <w:t>deaths</w:t>
      </w:r>
      <w:r w:rsidR="007A4EAA">
        <w:rPr>
          <w:rFonts w:ascii="Arial" w:hAnsi="Arial" w:cs="Arial"/>
          <w:sz w:val="22"/>
          <w:szCs w:val="22"/>
        </w:rPr>
        <w:t xml:space="preserve"> in</w:t>
      </w:r>
      <w:r w:rsidR="000758F0" w:rsidRPr="00B62FC1">
        <w:rPr>
          <w:rFonts w:ascii="Arial" w:hAnsi="Arial" w:cs="Arial"/>
          <w:sz w:val="22"/>
          <w:szCs w:val="22"/>
        </w:rPr>
        <w:t xml:space="preserve"> the </w:t>
      </w:r>
      <w:r w:rsidR="00A87C5D">
        <w:rPr>
          <w:rFonts w:ascii="Arial" w:hAnsi="Arial" w:cs="Arial"/>
          <w:sz w:val="22"/>
          <w:szCs w:val="22"/>
        </w:rPr>
        <w:t>month</w:t>
      </w:r>
      <w:r w:rsidR="000758F0" w:rsidRPr="00B62FC1">
        <w:rPr>
          <w:rFonts w:ascii="Arial" w:hAnsi="Arial" w:cs="Arial"/>
          <w:sz w:val="22"/>
          <w:szCs w:val="22"/>
        </w:rPr>
        <w:t xml:space="preserve"> of </w:t>
      </w:r>
      <w:r w:rsidR="00BA056A">
        <w:rPr>
          <w:rFonts w:ascii="Arial" w:hAnsi="Arial" w:cs="Arial"/>
          <w:sz w:val="22"/>
          <w:szCs w:val="22"/>
        </w:rPr>
        <w:t>tropical cyclones</w:t>
      </w:r>
      <w:r w:rsidR="000758F0" w:rsidRPr="00B62FC1">
        <w:rPr>
          <w:rFonts w:ascii="Arial" w:hAnsi="Arial" w:cs="Arial"/>
          <w:sz w:val="22"/>
          <w:szCs w:val="22"/>
        </w:rPr>
        <w:t xml:space="preserve"> and up to </w:t>
      </w:r>
      <w:r w:rsidR="00A87C5D">
        <w:rPr>
          <w:rFonts w:ascii="Arial" w:hAnsi="Arial" w:cs="Arial"/>
          <w:sz w:val="22"/>
          <w:szCs w:val="22"/>
        </w:rPr>
        <w:t>six</w:t>
      </w:r>
      <w:r w:rsidR="000758F0" w:rsidRPr="00B62FC1">
        <w:rPr>
          <w:rFonts w:ascii="Arial" w:hAnsi="Arial" w:cs="Arial"/>
          <w:sz w:val="22"/>
          <w:szCs w:val="22"/>
        </w:rPr>
        <w:t xml:space="preserve"> </w:t>
      </w:r>
      <w:r w:rsidR="00A87C5D">
        <w:rPr>
          <w:rFonts w:ascii="Arial" w:hAnsi="Arial" w:cs="Arial"/>
          <w:sz w:val="22"/>
          <w:szCs w:val="22"/>
        </w:rPr>
        <w:t>months</w:t>
      </w:r>
      <w:r w:rsidR="000758F0" w:rsidRPr="00B62FC1">
        <w:rPr>
          <w:rFonts w:ascii="Arial" w:hAnsi="Arial" w:cs="Arial"/>
          <w:sz w:val="22"/>
          <w:szCs w:val="22"/>
        </w:rPr>
        <w:t xml:space="preserve"> </w:t>
      </w:r>
      <w:r w:rsidR="00777CCA">
        <w:rPr>
          <w:rFonts w:ascii="Arial" w:hAnsi="Arial" w:cs="Arial"/>
          <w:sz w:val="22"/>
          <w:szCs w:val="22"/>
        </w:rPr>
        <w:t>after</w:t>
      </w:r>
      <w:r w:rsidR="000758F0" w:rsidRPr="00B62FC1">
        <w:rPr>
          <w:rFonts w:ascii="Arial" w:hAnsi="Arial" w:cs="Arial"/>
          <w:sz w:val="22"/>
          <w:szCs w:val="22"/>
        </w:rPr>
        <w:t xml:space="preserve">. Specifically, we leveraged data from </w:t>
      </w:r>
      <w:r w:rsidR="009B6375">
        <w:rPr>
          <w:rFonts w:ascii="Arial" w:hAnsi="Arial" w:cs="Arial"/>
          <w:sz w:val="22"/>
          <w:szCs w:val="22"/>
        </w:rPr>
        <w:t xml:space="preserve">the </w:t>
      </w:r>
      <w:r w:rsidR="009B6375" w:rsidRPr="009B6375">
        <w:rPr>
          <w:rFonts w:ascii="Arial" w:hAnsi="Arial" w:cs="Arial"/>
          <w:sz w:val="22"/>
          <w:szCs w:val="22"/>
          <w:lang w:val="en-US"/>
        </w:rPr>
        <w:t>National Center for Health Statistics</w:t>
      </w:r>
      <w:r w:rsidR="000758F0" w:rsidRPr="00B62FC1">
        <w:rPr>
          <w:rFonts w:ascii="Arial" w:hAnsi="Arial" w:cs="Arial"/>
          <w:sz w:val="22"/>
          <w:szCs w:val="22"/>
        </w:rPr>
        <w:t xml:space="preserve">, a </w:t>
      </w:r>
      <w:r w:rsidR="009B6375">
        <w:rPr>
          <w:rFonts w:ascii="Arial" w:hAnsi="Arial" w:cs="Arial"/>
          <w:sz w:val="22"/>
          <w:szCs w:val="22"/>
        </w:rPr>
        <w:t xml:space="preserve">complete </w:t>
      </w:r>
      <w:r w:rsidR="0075316E">
        <w:rPr>
          <w:rFonts w:ascii="Arial" w:hAnsi="Arial" w:cs="Arial"/>
          <w:sz w:val="22"/>
          <w:szCs w:val="22"/>
        </w:rPr>
        <w:t>set of</w:t>
      </w:r>
      <w:r w:rsidR="00F6260C">
        <w:rPr>
          <w:rFonts w:ascii="Arial" w:hAnsi="Arial" w:cs="Arial"/>
          <w:sz w:val="22"/>
          <w:szCs w:val="22"/>
        </w:rPr>
        <w:t xml:space="preserve"> 31.9</w:t>
      </w:r>
      <w:r w:rsidR="0075316E">
        <w:rPr>
          <w:rFonts w:ascii="Arial" w:hAnsi="Arial" w:cs="Arial"/>
          <w:sz w:val="22"/>
          <w:szCs w:val="22"/>
        </w:rPr>
        <w:t xml:space="preserve"> </w:t>
      </w:r>
      <w:r w:rsidR="00621FBF">
        <w:rPr>
          <w:rFonts w:ascii="Arial" w:hAnsi="Arial" w:cs="Arial"/>
          <w:sz w:val="22"/>
          <w:szCs w:val="22"/>
        </w:rPr>
        <w:t xml:space="preserve">million </w:t>
      </w:r>
      <w:r w:rsidR="0075316E">
        <w:rPr>
          <w:rFonts w:ascii="Arial" w:hAnsi="Arial" w:cs="Arial"/>
          <w:sz w:val="22"/>
          <w:szCs w:val="22"/>
        </w:rPr>
        <w:t xml:space="preserve">mortality records </w:t>
      </w:r>
      <w:r w:rsidR="000758F0" w:rsidRPr="00B62FC1">
        <w:rPr>
          <w:rFonts w:ascii="Arial" w:hAnsi="Arial" w:cs="Arial"/>
          <w:sz w:val="22"/>
          <w:szCs w:val="22"/>
        </w:rPr>
        <w:t xml:space="preserve">across </w:t>
      </w:r>
      <w:r w:rsidR="008D4BE6">
        <w:rPr>
          <w:rFonts w:ascii="Arial" w:hAnsi="Arial" w:cs="Arial"/>
          <w:sz w:val="22"/>
          <w:szCs w:val="22"/>
        </w:rPr>
        <w:t>3</w:t>
      </w:r>
      <w:r w:rsidR="000243C7">
        <w:rPr>
          <w:rFonts w:ascii="Arial" w:hAnsi="Arial" w:cs="Arial"/>
          <w:sz w:val="22"/>
          <w:szCs w:val="22"/>
        </w:rPr>
        <w:t>0</w:t>
      </w:r>
      <w:r w:rsidR="000758F0" w:rsidRPr="00B62FC1">
        <w:rPr>
          <w:rFonts w:ascii="Arial" w:hAnsi="Arial" w:cs="Arial"/>
          <w:sz w:val="22"/>
          <w:szCs w:val="22"/>
        </w:rPr>
        <w:t xml:space="preserve"> years (</w:t>
      </w:r>
      <w:r w:rsidR="000243C7">
        <w:rPr>
          <w:rFonts w:ascii="Arial" w:hAnsi="Arial" w:cs="Arial"/>
          <w:sz w:val="22"/>
          <w:szCs w:val="22"/>
        </w:rPr>
        <w:t>1988</w:t>
      </w:r>
      <w:r w:rsidR="000758F0" w:rsidRPr="00B62FC1">
        <w:rPr>
          <w:rFonts w:ascii="Arial" w:hAnsi="Arial" w:cs="Arial"/>
          <w:sz w:val="22"/>
          <w:szCs w:val="22"/>
        </w:rPr>
        <w:t xml:space="preserve"> – </w:t>
      </w:r>
      <w:r w:rsidR="000243C7">
        <w:rPr>
          <w:rFonts w:ascii="Arial" w:hAnsi="Arial" w:cs="Arial"/>
          <w:sz w:val="22"/>
          <w:szCs w:val="22"/>
        </w:rPr>
        <w:t>2017</w:t>
      </w:r>
      <w:r w:rsidR="000758F0" w:rsidRPr="00B62FC1">
        <w:rPr>
          <w:rFonts w:ascii="Arial" w:hAnsi="Arial" w:cs="Arial"/>
          <w:sz w:val="22"/>
          <w:szCs w:val="22"/>
        </w:rPr>
        <w:t xml:space="preserve">) in </w:t>
      </w:r>
      <w:r w:rsidR="00DF5260">
        <w:rPr>
          <w:rFonts w:ascii="Arial" w:hAnsi="Arial" w:cs="Arial"/>
          <w:sz w:val="22"/>
          <w:szCs w:val="22"/>
        </w:rPr>
        <w:t>1,174</w:t>
      </w:r>
      <w:r w:rsidR="000758F0" w:rsidRPr="00B62FC1">
        <w:rPr>
          <w:rFonts w:ascii="Arial" w:hAnsi="Arial" w:cs="Arial"/>
          <w:sz w:val="22"/>
          <w:szCs w:val="22"/>
        </w:rPr>
        <w:t xml:space="preserve"> </w:t>
      </w:r>
      <w:r w:rsidR="00DF5260">
        <w:rPr>
          <w:rFonts w:ascii="Arial" w:hAnsi="Arial" w:cs="Arial"/>
          <w:sz w:val="22"/>
          <w:szCs w:val="22"/>
        </w:rPr>
        <w:t>counties</w:t>
      </w:r>
      <w:r w:rsidR="000758F0" w:rsidRPr="00B62FC1">
        <w:rPr>
          <w:rFonts w:ascii="Arial" w:hAnsi="Arial" w:cs="Arial"/>
          <w:sz w:val="22"/>
          <w:szCs w:val="22"/>
        </w:rPr>
        <w:t xml:space="preserve"> in the </w:t>
      </w:r>
      <w:r w:rsidR="00575B6B" w:rsidRPr="00B62FC1">
        <w:rPr>
          <w:rFonts w:ascii="Arial" w:hAnsi="Arial" w:cs="Arial"/>
          <w:sz w:val="22"/>
          <w:szCs w:val="22"/>
        </w:rPr>
        <w:t>e</w:t>
      </w:r>
      <w:r w:rsidR="000758F0" w:rsidRPr="00B62FC1">
        <w:rPr>
          <w:rFonts w:ascii="Arial" w:hAnsi="Arial" w:cs="Arial"/>
          <w:sz w:val="22"/>
          <w:szCs w:val="22"/>
        </w:rPr>
        <w:t xml:space="preserve">astern </w:t>
      </w:r>
      <w:r w:rsidR="00575B6B" w:rsidRPr="00B62FC1">
        <w:rPr>
          <w:rFonts w:ascii="Arial" w:hAnsi="Arial" w:cs="Arial"/>
          <w:sz w:val="22"/>
          <w:szCs w:val="22"/>
        </w:rPr>
        <w:t xml:space="preserve">and southern United </w:t>
      </w:r>
      <w:r w:rsidR="000758F0" w:rsidRPr="00B62FC1">
        <w:rPr>
          <w:rFonts w:ascii="Arial" w:hAnsi="Arial" w:cs="Arial"/>
          <w:sz w:val="22"/>
          <w:szCs w:val="22"/>
        </w:rPr>
        <w:t>States that have been impacted by tropical cyclones</w:t>
      </w:r>
      <w:r w:rsidR="0080322E">
        <w:rPr>
          <w:rFonts w:ascii="Arial" w:hAnsi="Arial" w:cs="Arial"/>
          <w:sz w:val="22"/>
          <w:szCs w:val="22"/>
        </w:rPr>
        <w:t>,</w:t>
      </w:r>
      <w:r w:rsidR="000758F0" w:rsidRPr="00B62FC1">
        <w:rPr>
          <w:rFonts w:ascii="Arial" w:hAnsi="Arial" w:cs="Arial"/>
          <w:sz w:val="22"/>
          <w:szCs w:val="22"/>
        </w:rPr>
        <w:t xml:space="preserve"> and linked these to state-of-the science exposure models on</w:t>
      </w:r>
      <w:r w:rsidR="008F57FE" w:rsidRPr="00B62FC1">
        <w:rPr>
          <w:rFonts w:ascii="Arial" w:hAnsi="Arial" w:cs="Arial"/>
          <w:sz w:val="22"/>
          <w:szCs w:val="22"/>
        </w:rPr>
        <w:t xml:space="preserve"> tropical</w:t>
      </w:r>
      <w:r w:rsidR="000758F0" w:rsidRPr="00B62FC1">
        <w:rPr>
          <w:rFonts w:ascii="Arial" w:hAnsi="Arial" w:cs="Arial"/>
          <w:sz w:val="22"/>
          <w:szCs w:val="22"/>
        </w:rPr>
        <w:t xml:space="preserve"> cyclone-related wind events. Using meaningful</w:t>
      </w:r>
      <w:r w:rsidR="000758F0">
        <w:rPr>
          <w:rFonts w:ascii="Arial" w:hAnsi="Arial" w:cs="Arial"/>
          <w:sz w:val="22"/>
          <w:szCs w:val="22"/>
        </w:rPr>
        <w:t xml:space="preserve"> classifications of </w:t>
      </w:r>
      <w:r w:rsidR="00644145">
        <w:rPr>
          <w:rFonts w:ascii="Arial" w:hAnsi="Arial" w:cs="Arial"/>
          <w:sz w:val="22"/>
          <w:szCs w:val="22"/>
        </w:rPr>
        <w:t>causes of death</w:t>
      </w:r>
      <w:r w:rsidR="000758F0">
        <w:rPr>
          <w:rFonts w:ascii="Arial" w:hAnsi="Arial" w:cs="Arial"/>
          <w:sz w:val="22"/>
          <w:szCs w:val="22"/>
        </w:rPr>
        <w:t xml:space="preserve">, we investigated the association between exposure to tropical cyclones and </w:t>
      </w:r>
      <w:r w:rsidR="002F0AF8">
        <w:rPr>
          <w:rFonts w:ascii="Arial" w:hAnsi="Arial" w:cs="Arial"/>
          <w:sz w:val="22"/>
          <w:szCs w:val="22"/>
        </w:rPr>
        <w:t>six</w:t>
      </w:r>
      <w:r w:rsidR="000758F0">
        <w:rPr>
          <w:rFonts w:ascii="Arial" w:hAnsi="Arial" w:cs="Arial"/>
          <w:sz w:val="22"/>
          <w:szCs w:val="22"/>
        </w:rPr>
        <w:t xml:space="preserve"> broad </w:t>
      </w:r>
      <w:r w:rsidR="002F0AF8">
        <w:rPr>
          <w:rFonts w:ascii="Arial" w:hAnsi="Arial" w:cs="Arial"/>
          <w:sz w:val="22"/>
          <w:szCs w:val="22"/>
        </w:rPr>
        <w:t>mortality</w:t>
      </w:r>
      <w:r w:rsidR="000758F0">
        <w:rPr>
          <w:rFonts w:ascii="Arial" w:hAnsi="Arial" w:cs="Arial"/>
          <w:sz w:val="22"/>
          <w:szCs w:val="22"/>
        </w:rPr>
        <w:t xml:space="preserve"> categories</w:t>
      </w:r>
      <w:r w:rsidR="005F49E4">
        <w:rPr>
          <w:rFonts w:ascii="Arial" w:hAnsi="Arial" w:cs="Arial"/>
          <w:sz w:val="22"/>
          <w:szCs w:val="22"/>
        </w:rPr>
        <w:t xml:space="preserve">, including </w:t>
      </w:r>
      <w:r w:rsidR="005F49E4" w:rsidRPr="005F49E4">
        <w:rPr>
          <w:rFonts w:ascii="Arial" w:hAnsi="Arial" w:cs="Arial"/>
          <w:sz w:val="22"/>
          <w:szCs w:val="22"/>
          <w:lang w:val="en-US"/>
        </w:rPr>
        <w:t>cancers, cardiovascular diseases, infectious and parasitic diseases, injuries, neuropsychiatric conditions, and respiratory diseases</w:t>
      </w:r>
      <w:r w:rsidR="000758F0">
        <w:rPr>
          <w:rFonts w:ascii="Arial" w:hAnsi="Arial" w:cs="Arial"/>
          <w:sz w:val="22"/>
          <w:szCs w:val="22"/>
        </w:rPr>
        <w:t xml:space="preserve">. </w:t>
      </w:r>
      <w:r w:rsidR="00BF2885" w:rsidRPr="002B02B6">
        <w:rPr>
          <w:rFonts w:ascii="Arial" w:hAnsi="Arial" w:cs="Arial"/>
          <w:sz w:val="22"/>
          <w:szCs w:val="22"/>
        </w:rPr>
        <w:t>W</w:t>
      </w:r>
      <w:r w:rsidR="00DF7BF7" w:rsidRPr="002B02B6">
        <w:rPr>
          <w:rFonts w:ascii="Arial" w:hAnsi="Arial" w:cs="Arial"/>
          <w:sz w:val="22"/>
          <w:szCs w:val="22"/>
        </w:rPr>
        <w:t xml:space="preserve">e </w:t>
      </w:r>
      <w:r w:rsidR="00BF2885" w:rsidRPr="002B02B6">
        <w:rPr>
          <w:rFonts w:ascii="Arial" w:hAnsi="Arial" w:cs="Arial"/>
          <w:sz w:val="22"/>
          <w:szCs w:val="22"/>
        </w:rPr>
        <w:t xml:space="preserve">also </w:t>
      </w:r>
      <w:r w:rsidR="00BF2885" w:rsidRPr="002B02B6">
        <w:rPr>
          <w:rFonts w:ascii="Arial" w:hAnsi="Arial" w:cs="Arial"/>
          <w:sz w:val="22"/>
          <w:szCs w:val="22"/>
          <w:lang w:val="en-US"/>
        </w:rPr>
        <w:t>examined how these effect estimates varied by age, sex, and social vulnerability.</w:t>
      </w:r>
    </w:p>
    <w:p w14:paraId="4BB7419D" w14:textId="6D7ABE82" w:rsidR="00870A43" w:rsidRPr="00B10CB0" w:rsidRDefault="00870A43" w:rsidP="00B10CB0">
      <w:pPr>
        <w:pStyle w:val="NormalWeb"/>
        <w:jc w:val="both"/>
        <w:rPr>
          <w:rFonts w:ascii="Arial" w:hAnsi="Arial" w:cs="Arial"/>
          <w:b/>
          <w:bCs/>
          <w:sz w:val="22"/>
          <w:szCs w:val="22"/>
          <w:lang w:val="en-US"/>
        </w:rPr>
      </w:pPr>
      <w:r w:rsidRPr="001026F0">
        <w:rPr>
          <w:rFonts w:ascii="Arial" w:hAnsi="Arial" w:cs="Arial"/>
          <w:sz w:val="22"/>
          <w:szCs w:val="22"/>
        </w:rPr>
        <w:t xml:space="preserve">We </w:t>
      </w:r>
      <w:r w:rsidR="00DF7BF7" w:rsidRPr="001026F0">
        <w:rPr>
          <w:rFonts w:ascii="Arial" w:hAnsi="Arial" w:cs="Arial"/>
          <w:sz w:val="22"/>
          <w:szCs w:val="22"/>
        </w:rPr>
        <w:t xml:space="preserve">found </w:t>
      </w:r>
      <w:r w:rsidRPr="001026F0">
        <w:rPr>
          <w:rFonts w:ascii="Arial" w:hAnsi="Arial" w:cs="Arial"/>
          <w:sz w:val="22"/>
          <w:szCs w:val="22"/>
        </w:rPr>
        <w:t xml:space="preserve">that </w:t>
      </w:r>
      <w:r w:rsidR="005408A8" w:rsidRPr="001026F0">
        <w:rPr>
          <w:rFonts w:ascii="Arial" w:hAnsi="Arial" w:cs="Arial"/>
          <w:sz w:val="22"/>
          <w:szCs w:val="22"/>
        </w:rPr>
        <w:t>tropical cyclones</w:t>
      </w:r>
      <w:r w:rsidRPr="001026F0">
        <w:rPr>
          <w:rFonts w:ascii="Arial" w:hAnsi="Arial" w:cs="Arial"/>
          <w:sz w:val="22"/>
          <w:szCs w:val="22"/>
        </w:rPr>
        <w:t xml:space="preserve"> affect important and understudied </w:t>
      </w:r>
      <w:r w:rsidR="000E2D85" w:rsidRPr="001026F0">
        <w:rPr>
          <w:rFonts w:ascii="Arial" w:hAnsi="Arial" w:cs="Arial"/>
          <w:sz w:val="22"/>
          <w:szCs w:val="22"/>
        </w:rPr>
        <w:t>causes of death</w:t>
      </w:r>
      <w:r w:rsidRPr="001026F0">
        <w:rPr>
          <w:rFonts w:ascii="Arial" w:hAnsi="Arial" w:cs="Arial"/>
          <w:sz w:val="22"/>
          <w:szCs w:val="22"/>
        </w:rPr>
        <w:t xml:space="preserve">, </w:t>
      </w:r>
      <w:r w:rsidR="000E2D85" w:rsidRPr="001026F0">
        <w:rPr>
          <w:rFonts w:ascii="Arial" w:hAnsi="Arial" w:cs="Arial"/>
          <w:sz w:val="22"/>
          <w:szCs w:val="22"/>
        </w:rPr>
        <w:t>especially for</w:t>
      </w:r>
      <w:r w:rsidR="00187F9E" w:rsidRPr="001026F0">
        <w:rPr>
          <w:rFonts w:ascii="Arial" w:hAnsi="Arial" w:cs="Arial"/>
          <w:sz w:val="22"/>
          <w:szCs w:val="22"/>
        </w:rPr>
        <w:t xml:space="preserve"> </w:t>
      </w:r>
      <w:r w:rsidR="00F33AC4" w:rsidRPr="001026F0">
        <w:rPr>
          <w:rFonts w:ascii="Arial" w:hAnsi="Arial" w:cs="Arial"/>
          <w:sz w:val="22"/>
          <w:szCs w:val="22"/>
        </w:rPr>
        <w:t xml:space="preserve">injuries, </w:t>
      </w:r>
      <w:r w:rsidR="00F33AC4" w:rsidRPr="001026F0">
        <w:rPr>
          <w:rFonts w:ascii="Arial" w:hAnsi="Arial" w:cs="Arial"/>
          <w:bCs/>
          <w:sz w:val="22"/>
          <w:szCs w:val="22"/>
          <w:lang w:val="en-US"/>
        </w:rPr>
        <w:t xml:space="preserve">infectious and parasitic diseases, and </w:t>
      </w:r>
      <w:r w:rsidR="000E2D85" w:rsidRPr="001026F0">
        <w:rPr>
          <w:rFonts w:ascii="Arial" w:hAnsi="Arial" w:cs="Arial"/>
          <w:bCs/>
          <w:sz w:val="22"/>
          <w:szCs w:val="22"/>
          <w:lang w:val="en-US"/>
        </w:rPr>
        <w:t>cardiovascular</w:t>
      </w:r>
      <w:r w:rsidR="00F33AC4" w:rsidRPr="001026F0">
        <w:rPr>
          <w:rFonts w:ascii="Arial" w:hAnsi="Arial" w:cs="Arial"/>
          <w:bCs/>
          <w:sz w:val="22"/>
          <w:szCs w:val="22"/>
          <w:lang w:val="en-US"/>
        </w:rPr>
        <w:t xml:space="preserve"> diseases</w:t>
      </w:r>
      <w:r w:rsidR="001D6325" w:rsidRPr="001026F0">
        <w:rPr>
          <w:rFonts w:ascii="Arial" w:hAnsi="Arial" w:cs="Arial"/>
          <w:bCs/>
          <w:sz w:val="22"/>
          <w:szCs w:val="22"/>
          <w:lang w:val="en-US"/>
        </w:rPr>
        <w:t xml:space="preserve">, and that the magnitude of effect estimates varies by </w:t>
      </w:r>
      <w:r w:rsidR="003821C8">
        <w:rPr>
          <w:rFonts w:ascii="Arial" w:hAnsi="Arial" w:cs="Arial"/>
          <w:bCs/>
          <w:sz w:val="22"/>
          <w:szCs w:val="22"/>
          <w:lang w:val="en-US"/>
        </w:rPr>
        <w:t>cause of death</w:t>
      </w:r>
      <w:r w:rsidR="00835557" w:rsidRPr="001026F0">
        <w:rPr>
          <w:rFonts w:ascii="Arial" w:hAnsi="Arial" w:cs="Arial"/>
          <w:bCs/>
          <w:sz w:val="22"/>
          <w:szCs w:val="22"/>
          <w:lang w:val="en-US"/>
        </w:rPr>
        <w:t xml:space="preserve"> across</w:t>
      </w:r>
      <w:r w:rsidR="001D6325" w:rsidRPr="001026F0">
        <w:rPr>
          <w:rFonts w:ascii="Arial" w:hAnsi="Arial" w:cs="Arial"/>
          <w:bCs/>
          <w:sz w:val="22"/>
          <w:szCs w:val="22"/>
          <w:lang w:val="en-US"/>
        </w:rPr>
        <w:t xml:space="preserve"> the </w:t>
      </w:r>
      <w:r w:rsidR="000E2D85" w:rsidRPr="001026F0">
        <w:rPr>
          <w:rFonts w:ascii="Arial" w:hAnsi="Arial" w:cs="Arial"/>
          <w:bCs/>
          <w:sz w:val="22"/>
          <w:szCs w:val="22"/>
          <w:lang w:val="en-US"/>
        </w:rPr>
        <w:t>months</w:t>
      </w:r>
      <w:r w:rsidR="001D6325" w:rsidRPr="001026F0">
        <w:rPr>
          <w:rFonts w:ascii="Arial" w:hAnsi="Arial" w:cs="Arial"/>
          <w:bCs/>
          <w:sz w:val="22"/>
          <w:szCs w:val="22"/>
          <w:lang w:val="en-US"/>
        </w:rPr>
        <w:t xml:space="preserve"> following tropical cyclone</w:t>
      </w:r>
      <w:r w:rsidR="000E2D85" w:rsidRPr="001026F0">
        <w:rPr>
          <w:rFonts w:ascii="Arial" w:hAnsi="Arial" w:cs="Arial"/>
          <w:bCs/>
          <w:sz w:val="22"/>
          <w:szCs w:val="22"/>
          <w:lang w:val="en-US"/>
        </w:rPr>
        <w:t>s</w:t>
      </w:r>
      <w:r w:rsidRPr="001026F0">
        <w:rPr>
          <w:rFonts w:ascii="Arial" w:hAnsi="Arial" w:cs="Arial"/>
          <w:sz w:val="22"/>
          <w:szCs w:val="22"/>
        </w:rPr>
        <w:t>.</w:t>
      </w:r>
      <w:r w:rsidR="00B10CB0">
        <w:rPr>
          <w:rFonts w:ascii="Arial" w:hAnsi="Arial" w:cs="Arial"/>
          <w:sz w:val="22"/>
          <w:szCs w:val="22"/>
        </w:rPr>
        <w:t xml:space="preserve"> </w:t>
      </w:r>
      <w:r w:rsidR="00B10CB0" w:rsidRPr="00B10CB0">
        <w:rPr>
          <w:rFonts w:ascii="Arial" w:hAnsi="Arial" w:cs="Arial"/>
          <w:sz w:val="22"/>
          <w:szCs w:val="22"/>
          <w:lang w:val="en-US"/>
        </w:rPr>
        <w:t>Substantially larger increases in cardiovascular disease and injury death rates were observed in</w:t>
      </w:r>
      <w:r w:rsidR="00B10CB0">
        <w:rPr>
          <w:rFonts w:ascii="Arial" w:hAnsi="Arial" w:cs="Arial"/>
          <w:sz w:val="22"/>
          <w:szCs w:val="22"/>
          <w:lang w:val="en-US"/>
        </w:rPr>
        <w:t xml:space="preserve"> </w:t>
      </w:r>
      <w:r w:rsidR="00B10CB0" w:rsidRPr="00B10CB0">
        <w:rPr>
          <w:rFonts w:ascii="Arial" w:hAnsi="Arial" w:cs="Arial"/>
          <w:sz w:val="22"/>
          <w:szCs w:val="22"/>
          <w:lang w:val="en-US"/>
        </w:rPr>
        <w:t>in socially</w:t>
      </w:r>
      <w:r w:rsidR="00382332">
        <w:rPr>
          <w:rFonts w:ascii="Arial" w:hAnsi="Arial" w:cs="Arial"/>
          <w:sz w:val="22"/>
          <w:szCs w:val="22"/>
          <w:lang w:val="en-US"/>
        </w:rPr>
        <w:t xml:space="preserve"> </w:t>
      </w:r>
      <w:r w:rsidR="00B10CB0" w:rsidRPr="00B10CB0">
        <w:rPr>
          <w:rFonts w:ascii="Arial" w:hAnsi="Arial" w:cs="Arial"/>
          <w:sz w:val="22"/>
          <w:szCs w:val="22"/>
          <w:lang w:val="en-US"/>
        </w:rPr>
        <w:t>vulnerable counties relative to those least vulnerable.</w:t>
      </w:r>
      <w:r w:rsidRPr="001026F0">
        <w:rPr>
          <w:rFonts w:ascii="Arial" w:hAnsi="Arial" w:cs="Arial"/>
          <w:sz w:val="22"/>
          <w:szCs w:val="22"/>
        </w:rPr>
        <w:t xml:space="preserve"> The detailed results </w:t>
      </w:r>
      <w:r w:rsidR="00F334B8" w:rsidRPr="001026F0">
        <w:rPr>
          <w:rFonts w:ascii="Arial" w:hAnsi="Arial" w:cs="Arial"/>
          <w:sz w:val="22"/>
          <w:szCs w:val="22"/>
        </w:rPr>
        <w:t xml:space="preserve">can </w:t>
      </w:r>
      <w:r w:rsidRPr="001026F0">
        <w:rPr>
          <w:rFonts w:ascii="Arial" w:hAnsi="Arial" w:cs="Arial"/>
          <w:sz w:val="22"/>
          <w:szCs w:val="22"/>
        </w:rPr>
        <w:t xml:space="preserve">inform community and health system </w:t>
      </w:r>
      <w:r w:rsidR="00F334B8" w:rsidRPr="001026F0">
        <w:rPr>
          <w:rFonts w:ascii="Arial" w:hAnsi="Arial" w:cs="Arial"/>
          <w:sz w:val="22"/>
          <w:szCs w:val="22"/>
        </w:rPr>
        <w:t>planning</w:t>
      </w:r>
      <w:r w:rsidRPr="001026F0">
        <w:rPr>
          <w:rFonts w:ascii="Arial" w:hAnsi="Arial" w:cs="Arial"/>
          <w:sz w:val="22"/>
          <w:szCs w:val="22"/>
        </w:rPr>
        <w:t xml:space="preserve"> </w:t>
      </w:r>
      <w:r w:rsidR="00F334B8" w:rsidRPr="001026F0">
        <w:rPr>
          <w:rFonts w:ascii="Arial" w:hAnsi="Arial" w:cs="Arial"/>
          <w:sz w:val="22"/>
          <w:szCs w:val="22"/>
        </w:rPr>
        <w:t>and targeted preparedness strategie</w:t>
      </w:r>
      <w:r w:rsidR="006C49A9" w:rsidRPr="001026F0">
        <w:rPr>
          <w:rFonts w:ascii="Arial" w:hAnsi="Arial" w:cs="Arial"/>
          <w:sz w:val="22"/>
          <w:szCs w:val="22"/>
        </w:rPr>
        <w:t xml:space="preserve">s to minimize preventable deaths </w:t>
      </w:r>
      <w:r w:rsidR="00935714" w:rsidRPr="001026F0">
        <w:rPr>
          <w:rFonts w:ascii="Arial" w:hAnsi="Arial" w:cs="Arial"/>
          <w:sz w:val="22"/>
          <w:szCs w:val="22"/>
        </w:rPr>
        <w:t>today and as we prepare for a changing climate</w:t>
      </w:r>
      <w:r w:rsidR="00F334B8" w:rsidRPr="001026F0">
        <w:rPr>
          <w:rFonts w:ascii="Arial" w:hAnsi="Arial" w:cs="Arial"/>
          <w:sz w:val="22"/>
          <w:szCs w:val="22"/>
        </w:rPr>
        <w:t>.</w:t>
      </w:r>
      <w:r w:rsidR="00F334B8">
        <w:rPr>
          <w:rFonts w:ascii="Arial" w:hAnsi="Arial" w:cs="Arial"/>
          <w:sz w:val="22"/>
          <w:szCs w:val="22"/>
        </w:rPr>
        <w:t xml:space="preserve"> </w:t>
      </w:r>
    </w:p>
    <w:p w14:paraId="6CB999B3" w14:textId="4D618F4B" w:rsidR="00677792" w:rsidRPr="00474773" w:rsidRDefault="00677792" w:rsidP="00677792">
      <w:pPr>
        <w:pStyle w:val="NormalWeb"/>
        <w:jc w:val="both"/>
        <w:rPr>
          <w:rFonts w:ascii="Arial" w:hAnsi="Arial" w:cs="Arial"/>
          <w:sz w:val="22"/>
          <w:szCs w:val="22"/>
        </w:rPr>
      </w:pPr>
      <w:r w:rsidRPr="00474773">
        <w:rPr>
          <w:rFonts w:ascii="Arial" w:hAnsi="Arial" w:cs="Arial"/>
          <w:sz w:val="22"/>
          <w:szCs w:val="22"/>
        </w:rPr>
        <w:t>This manuscript has not been previously published and is not under review in any other journal. All authors have contributed to the paper, have approved its submission, and take responsibility for its contents.</w:t>
      </w:r>
    </w:p>
    <w:p w14:paraId="274A6516" w14:textId="7094FB60" w:rsidR="00677792" w:rsidRPr="00474773" w:rsidRDefault="00677792" w:rsidP="00677792">
      <w:pPr>
        <w:pStyle w:val="NormalWeb"/>
        <w:jc w:val="both"/>
        <w:rPr>
          <w:rFonts w:ascii="Arial" w:hAnsi="Arial" w:cs="Arial"/>
          <w:sz w:val="22"/>
          <w:szCs w:val="22"/>
        </w:rPr>
      </w:pPr>
      <w:r w:rsidRPr="008C2D6B">
        <w:rPr>
          <w:rFonts w:ascii="Arial" w:hAnsi="Arial" w:cs="Arial"/>
          <w:sz w:val="22"/>
          <w:szCs w:val="22"/>
        </w:rPr>
        <w:t xml:space="preserve">The following people are qualified to assess its contents and their implications, and are independent of this work: </w:t>
      </w:r>
    </w:p>
    <w:p w14:paraId="1ED98DFD" w14:textId="78E60685" w:rsidR="00766EF3" w:rsidRDefault="00A45537" w:rsidP="00677792">
      <w:pPr>
        <w:pStyle w:val="NormalWeb"/>
        <w:rPr>
          <w:rFonts w:ascii="Arial" w:hAnsi="Arial" w:cs="Arial"/>
          <w:sz w:val="22"/>
          <w:szCs w:val="22"/>
        </w:rPr>
      </w:pPr>
      <w:r>
        <w:rPr>
          <w:rFonts w:ascii="Arial" w:hAnsi="Arial" w:cs="Arial"/>
          <w:sz w:val="22"/>
          <w:szCs w:val="22"/>
        </w:rPr>
        <w:lastRenderedPageBreak/>
        <w:t>1</w:t>
      </w:r>
      <w:r w:rsidRPr="00474773">
        <w:rPr>
          <w:rFonts w:ascii="Arial" w:hAnsi="Arial" w:cs="Arial"/>
          <w:sz w:val="22"/>
          <w:szCs w:val="22"/>
        </w:rPr>
        <w:t xml:space="preserve">) </w:t>
      </w:r>
      <w:r>
        <w:rPr>
          <w:rFonts w:ascii="Arial" w:hAnsi="Arial" w:cs="Arial"/>
          <w:sz w:val="22"/>
          <w:szCs w:val="22"/>
        </w:rPr>
        <w:t>Dr</w:t>
      </w:r>
      <w:r w:rsidRPr="00474773">
        <w:rPr>
          <w:rFonts w:ascii="Arial" w:hAnsi="Arial" w:cs="Arial"/>
          <w:sz w:val="22"/>
          <w:szCs w:val="22"/>
        </w:rPr>
        <w:t xml:space="preserve"> </w:t>
      </w:r>
      <w:r w:rsidR="004F163F">
        <w:rPr>
          <w:rFonts w:ascii="Arial" w:hAnsi="Arial" w:cs="Arial"/>
          <w:sz w:val="22"/>
          <w:szCs w:val="22"/>
        </w:rPr>
        <w:t xml:space="preserve">James </w:t>
      </w:r>
      <w:r w:rsidR="00696387">
        <w:rPr>
          <w:rFonts w:ascii="Arial" w:hAnsi="Arial" w:cs="Arial"/>
          <w:sz w:val="22"/>
          <w:szCs w:val="22"/>
        </w:rPr>
        <w:t xml:space="preserve">M. </w:t>
      </w:r>
      <w:r w:rsidR="004F163F">
        <w:rPr>
          <w:rFonts w:ascii="Arial" w:hAnsi="Arial" w:cs="Arial"/>
          <w:sz w:val="22"/>
          <w:szCs w:val="22"/>
        </w:rPr>
        <w:t xml:space="preserve">Shultz </w:t>
      </w:r>
      <w:r w:rsidRPr="00474773">
        <w:rPr>
          <w:rFonts w:ascii="Arial" w:hAnsi="Arial" w:cs="Arial"/>
          <w:sz w:val="22"/>
          <w:szCs w:val="22"/>
        </w:rPr>
        <w:t>(</w:t>
      </w:r>
      <w:r w:rsidR="00287E56">
        <w:rPr>
          <w:rFonts w:ascii="Arial" w:hAnsi="Arial" w:cs="Arial"/>
          <w:sz w:val="22"/>
          <w:szCs w:val="22"/>
        </w:rPr>
        <w:t>epidemiology</w:t>
      </w:r>
      <w:r w:rsidRPr="00474773">
        <w:rPr>
          <w:rFonts w:ascii="Arial" w:hAnsi="Arial" w:cs="Arial"/>
          <w:sz w:val="22"/>
          <w:szCs w:val="22"/>
        </w:rPr>
        <w:t xml:space="preserve">) </w:t>
      </w:r>
      <w:r w:rsidRPr="00474773">
        <w:rPr>
          <w:rFonts w:ascii="Arial" w:hAnsi="Arial" w:cs="Arial"/>
          <w:sz w:val="22"/>
          <w:szCs w:val="22"/>
        </w:rPr>
        <w:br/>
      </w:r>
      <w:r w:rsidR="009276A2">
        <w:rPr>
          <w:rFonts w:ascii="Arial" w:hAnsi="Arial" w:cs="Arial"/>
          <w:sz w:val="22"/>
          <w:szCs w:val="22"/>
        </w:rPr>
        <w:t>University of Miami</w:t>
      </w:r>
      <w:r w:rsidRPr="00474773">
        <w:rPr>
          <w:rFonts w:ascii="Arial" w:hAnsi="Arial" w:cs="Arial"/>
          <w:sz w:val="22"/>
          <w:szCs w:val="22"/>
        </w:rPr>
        <w:br/>
        <w:t xml:space="preserve">E-mail: </w:t>
      </w:r>
      <w:r w:rsidR="00F54D1F">
        <w:rPr>
          <w:rFonts w:ascii="Arial" w:hAnsi="Arial" w:cs="Arial"/>
          <w:sz w:val="22"/>
          <w:szCs w:val="22"/>
        </w:rPr>
        <w:t>j</w:t>
      </w:r>
      <w:r w:rsidR="00F54D1F" w:rsidRPr="00F54D1F">
        <w:rPr>
          <w:rFonts w:ascii="Arial" w:hAnsi="Arial" w:cs="Arial"/>
          <w:sz w:val="22"/>
          <w:szCs w:val="22"/>
        </w:rPr>
        <w:t>shultz1@med.miami.edu</w:t>
      </w:r>
    </w:p>
    <w:p w14:paraId="643A20B1" w14:textId="70044D76" w:rsidR="00DC6CAC" w:rsidRDefault="00DC6CAC" w:rsidP="00677792">
      <w:pPr>
        <w:pStyle w:val="NormalWeb"/>
        <w:rPr>
          <w:rFonts w:ascii="Arial" w:hAnsi="Arial" w:cs="Arial"/>
          <w:sz w:val="22"/>
          <w:szCs w:val="22"/>
        </w:rPr>
      </w:pPr>
      <w:r>
        <w:rPr>
          <w:rFonts w:ascii="Arial" w:hAnsi="Arial" w:cs="Arial"/>
          <w:sz w:val="22"/>
          <w:szCs w:val="22"/>
        </w:rPr>
        <w:t>2</w:t>
      </w:r>
      <w:r w:rsidR="00677792" w:rsidRPr="00474773">
        <w:rPr>
          <w:rFonts w:ascii="Arial" w:hAnsi="Arial" w:cs="Arial"/>
          <w:sz w:val="22"/>
          <w:szCs w:val="22"/>
        </w:rPr>
        <w:t xml:space="preserve">) </w:t>
      </w:r>
      <w:r w:rsidR="007A1280">
        <w:rPr>
          <w:rFonts w:ascii="Arial" w:hAnsi="Arial" w:cs="Arial"/>
          <w:sz w:val="22"/>
          <w:szCs w:val="22"/>
        </w:rPr>
        <w:t>Dr</w:t>
      </w:r>
      <w:r w:rsidR="00677792" w:rsidRPr="00474773">
        <w:rPr>
          <w:rFonts w:ascii="Arial" w:hAnsi="Arial" w:cs="Arial"/>
          <w:sz w:val="22"/>
          <w:szCs w:val="22"/>
        </w:rPr>
        <w:t xml:space="preserve"> Sir Andy Haines (climate change health effects) </w:t>
      </w:r>
      <w:r w:rsidR="00F567F3" w:rsidRPr="00474773">
        <w:rPr>
          <w:rFonts w:ascii="Arial" w:hAnsi="Arial" w:cs="Arial"/>
          <w:sz w:val="22"/>
          <w:szCs w:val="22"/>
        </w:rPr>
        <w:br/>
      </w:r>
      <w:r w:rsidR="00677792" w:rsidRPr="00474773">
        <w:rPr>
          <w:rFonts w:ascii="Arial" w:hAnsi="Arial" w:cs="Arial"/>
          <w:sz w:val="22"/>
          <w:szCs w:val="22"/>
        </w:rPr>
        <w:t>London School of Hygiene &amp; Tropical Medicine</w:t>
      </w:r>
      <w:r w:rsidR="00677792" w:rsidRPr="00474773">
        <w:rPr>
          <w:rFonts w:ascii="Arial" w:hAnsi="Arial" w:cs="Arial"/>
          <w:sz w:val="22"/>
          <w:szCs w:val="22"/>
        </w:rPr>
        <w:br/>
        <w:t xml:space="preserve">E-mail: </w:t>
      </w:r>
      <w:r w:rsidR="003A7D66" w:rsidRPr="00C8536B">
        <w:rPr>
          <w:rFonts w:ascii="Arial" w:hAnsi="Arial" w:cs="Arial"/>
          <w:sz w:val="22"/>
          <w:szCs w:val="22"/>
        </w:rPr>
        <w:t>andy.haines@lshtm.ac.uk</w:t>
      </w:r>
    </w:p>
    <w:p w14:paraId="5B7D2B43" w14:textId="5375B31A" w:rsidR="00DC6CAC" w:rsidRPr="00474773" w:rsidRDefault="00DC6CAC" w:rsidP="00677792">
      <w:pPr>
        <w:pStyle w:val="NormalWeb"/>
        <w:rPr>
          <w:rFonts w:ascii="Arial" w:hAnsi="Arial" w:cs="Arial"/>
          <w:sz w:val="22"/>
          <w:szCs w:val="22"/>
        </w:rPr>
      </w:pPr>
      <w:r>
        <w:rPr>
          <w:rFonts w:ascii="Arial" w:hAnsi="Arial" w:cs="Arial"/>
          <w:sz w:val="22"/>
          <w:szCs w:val="22"/>
        </w:rPr>
        <w:t>3</w:t>
      </w:r>
      <w:r w:rsidRPr="00474773">
        <w:rPr>
          <w:rFonts w:ascii="Arial" w:hAnsi="Arial" w:cs="Arial"/>
          <w:sz w:val="22"/>
          <w:szCs w:val="22"/>
        </w:rPr>
        <w:t xml:space="preserve">) </w:t>
      </w:r>
      <w:r>
        <w:rPr>
          <w:rFonts w:ascii="Arial" w:hAnsi="Arial" w:cs="Arial"/>
          <w:sz w:val="22"/>
          <w:szCs w:val="22"/>
        </w:rPr>
        <w:t>Dr</w:t>
      </w:r>
      <w:r w:rsidRPr="00474773">
        <w:rPr>
          <w:rFonts w:ascii="Arial" w:hAnsi="Arial" w:cs="Arial"/>
          <w:sz w:val="22"/>
          <w:szCs w:val="22"/>
        </w:rPr>
        <w:t xml:space="preserve"> </w:t>
      </w:r>
      <w:r>
        <w:rPr>
          <w:rFonts w:ascii="Arial" w:hAnsi="Arial" w:cs="Arial"/>
          <w:sz w:val="22"/>
          <w:szCs w:val="22"/>
        </w:rPr>
        <w:t xml:space="preserve">Sandro Galea </w:t>
      </w:r>
      <w:r w:rsidRPr="00474773">
        <w:rPr>
          <w:rFonts w:ascii="Arial" w:hAnsi="Arial" w:cs="Arial"/>
          <w:sz w:val="22"/>
          <w:szCs w:val="22"/>
        </w:rPr>
        <w:t>(</w:t>
      </w:r>
      <w:r>
        <w:rPr>
          <w:rFonts w:ascii="Arial" w:hAnsi="Arial" w:cs="Arial"/>
          <w:sz w:val="22"/>
          <w:szCs w:val="22"/>
        </w:rPr>
        <w:t>epidemiology</w:t>
      </w:r>
      <w:r w:rsidRPr="00474773">
        <w:rPr>
          <w:rFonts w:ascii="Arial" w:hAnsi="Arial" w:cs="Arial"/>
          <w:sz w:val="22"/>
          <w:szCs w:val="22"/>
        </w:rPr>
        <w:t xml:space="preserve">) </w:t>
      </w:r>
      <w:r w:rsidRPr="00474773">
        <w:rPr>
          <w:rFonts w:ascii="Arial" w:hAnsi="Arial" w:cs="Arial"/>
          <w:sz w:val="22"/>
          <w:szCs w:val="22"/>
        </w:rPr>
        <w:br/>
      </w:r>
      <w:r>
        <w:rPr>
          <w:rFonts w:ascii="Arial" w:hAnsi="Arial" w:cs="Arial"/>
          <w:sz w:val="22"/>
          <w:szCs w:val="22"/>
        </w:rPr>
        <w:t>Boston University</w:t>
      </w:r>
      <w:r w:rsidRPr="00474773">
        <w:rPr>
          <w:rFonts w:ascii="Arial" w:hAnsi="Arial" w:cs="Arial"/>
          <w:sz w:val="22"/>
          <w:szCs w:val="22"/>
        </w:rPr>
        <w:br/>
        <w:t xml:space="preserve">E-mail: </w:t>
      </w:r>
      <w:r>
        <w:rPr>
          <w:rFonts w:ascii="Arial" w:hAnsi="Arial" w:cs="Arial"/>
          <w:sz w:val="22"/>
          <w:szCs w:val="22"/>
        </w:rPr>
        <w:t>sgalea</w:t>
      </w:r>
      <w:r w:rsidRPr="00630623">
        <w:rPr>
          <w:rFonts w:ascii="Arial" w:hAnsi="Arial" w:cs="Arial"/>
          <w:sz w:val="22"/>
          <w:szCs w:val="22"/>
        </w:rPr>
        <w:t>@</w:t>
      </w:r>
      <w:r>
        <w:rPr>
          <w:rFonts w:ascii="Arial" w:hAnsi="Arial" w:cs="Arial"/>
          <w:sz w:val="22"/>
          <w:szCs w:val="22"/>
        </w:rPr>
        <w:t>bu</w:t>
      </w:r>
      <w:r w:rsidRPr="00630623">
        <w:rPr>
          <w:rFonts w:ascii="Arial" w:hAnsi="Arial" w:cs="Arial"/>
          <w:sz w:val="22"/>
          <w:szCs w:val="22"/>
        </w:rPr>
        <w:t>.</w:t>
      </w:r>
      <w:r>
        <w:rPr>
          <w:rFonts w:ascii="Arial" w:hAnsi="Arial" w:cs="Arial"/>
          <w:sz w:val="22"/>
          <w:szCs w:val="22"/>
        </w:rPr>
        <w:t>edu</w:t>
      </w:r>
    </w:p>
    <w:p w14:paraId="2026DA6B" w14:textId="7EB20B59" w:rsidR="00002CDB" w:rsidRPr="008C2D6B" w:rsidRDefault="00677068" w:rsidP="00677792">
      <w:pPr>
        <w:pStyle w:val="NormalWeb"/>
        <w:rPr>
          <w:rFonts w:ascii="Arial" w:hAnsi="Arial" w:cs="Arial"/>
          <w:sz w:val="22"/>
          <w:szCs w:val="22"/>
        </w:rPr>
      </w:pPr>
      <w:r>
        <w:rPr>
          <w:rFonts w:ascii="Arial" w:hAnsi="Arial" w:cs="Arial"/>
          <w:sz w:val="22"/>
          <w:szCs w:val="22"/>
        </w:rPr>
        <w:t>4</w:t>
      </w:r>
      <w:r w:rsidR="00002CDB" w:rsidRPr="00474773">
        <w:rPr>
          <w:rFonts w:ascii="Arial" w:hAnsi="Arial" w:cs="Arial"/>
          <w:sz w:val="22"/>
          <w:szCs w:val="22"/>
        </w:rPr>
        <w:t xml:space="preserve">) </w:t>
      </w:r>
      <w:r w:rsidR="007A1280">
        <w:rPr>
          <w:rFonts w:ascii="Arial" w:hAnsi="Arial" w:cs="Arial"/>
          <w:sz w:val="22"/>
          <w:szCs w:val="22"/>
        </w:rPr>
        <w:t>Dr</w:t>
      </w:r>
      <w:r w:rsidR="00002CDB" w:rsidRPr="00474773">
        <w:rPr>
          <w:rFonts w:ascii="Arial" w:hAnsi="Arial" w:cs="Arial"/>
          <w:sz w:val="22"/>
          <w:szCs w:val="22"/>
        </w:rPr>
        <w:t xml:space="preserve"> Mike Brauer </w:t>
      </w:r>
      <w:r w:rsidR="00743E93" w:rsidRPr="00474773">
        <w:rPr>
          <w:rFonts w:ascii="Arial" w:hAnsi="Arial" w:cs="Arial"/>
          <w:sz w:val="22"/>
          <w:szCs w:val="22"/>
        </w:rPr>
        <w:t xml:space="preserve">(environmental health; environmental epidemiology) </w:t>
      </w:r>
      <w:r w:rsidR="00F567F3" w:rsidRPr="00474773">
        <w:rPr>
          <w:rFonts w:ascii="Arial" w:hAnsi="Arial" w:cs="Arial"/>
          <w:sz w:val="22"/>
          <w:szCs w:val="22"/>
        </w:rPr>
        <w:br/>
      </w:r>
      <w:r w:rsidR="00743E93" w:rsidRPr="00474773">
        <w:rPr>
          <w:rFonts w:ascii="Arial" w:hAnsi="Arial" w:cs="Arial"/>
          <w:sz w:val="22"/>
          <w:szCs w:val="22"/>
        </w:rPr>
        <w:t>University of British Columbia</w:t>
      </w:r>
      <w:r w:rsidR="00743E93" w:rsidRPr="00474773">
        <w:rPr>
          <w:rFonts w:ascii="Arial" w:hAnsi="Arial" w:cs="Arial"/>
          <w:sz w:val="22"/>
          <w:szCs w:val="22"/>
        </w:rPr>
        <w:br/>
        <w:t xml:space="preserve">E-mail: </w:t>
      </w:r>
      <w:r w:rsidR="00267BF5" w:rsidRPr="00474773">
        <w:rPr>
          <w:rFonts w:ascii="Arial" w:hAnsi="Arial" w:cs="Arial"/>
          <w:sz w:val="22"/>
          <w:szCs w:val="22"/>
        </w:rPr>
        <w:t>michael.brauer@ubc.ca</w:t>
      </w:r>
    </w:p>
    <w:p w14:paraId="6AC08F05" w14:textId="7A49BE01" w:rsidR="009F1E61" w:rsidRPr="00474773" w:rsidRDefault="00677068" w:rsidP="009F1E61">
      <w:pPr>
        <w:pStyle w:val="NormalWeb"/>
        <w:rPr>
          <w:rFonts w:ascii="Arial" w:hAnsi="Arial" w:cs="Arial"/>
          <w:sz w:val="22"/>
          <w:szCs w:val="22"/>
        </w:rPr>
      </w:pPr>
      <w:r>
        <w:rPr>
          <w:rFonts w:ascii="Arial" w:hAnsi="Arial" w:cs="Arial"/>
          <w:sz w:val="22"/>
          <w:szCs w:val="22"/>
        </w:rPr>
        <w:t>5</w:t>
      </w:r>
      <w:r w:rsidR="00490270" w:rsidRPr="00474773">
        <w:rPr>
          <w:rFonts w:ascii="Arial" w:hAnsi="Arial" w:cs="Arial"/>
          <w:sz w:val="22"/>
          <w:szCs w:val="22"/>
        </w:rPr>
        <w:t xml:space="preserve">) </w:t>
      </w:r>
      <w:r w:rsidR="007A1280">
        <w:rPr>
          <w:rFonts w:ascii="Arial" w:hAnsi="Arial" w:cs="Arial"/>
          <w:sz w:val="22"/>
          <w:szCs w:val="22"/>
        </w:rPr>
        <w:t>Dr</w:t>
      </w:r>
      <w:r w:rsidR="009F1E61" w:rsidRPr="00474773">
        <w:rPr>
          <w:rFonts w:ascii="Arial" w:hAnsi="Arial" w:cs="Arial"/>
          <w:sz w:val="22"/>
          <w:szCs w:val="22"/>
        </w:rPr>
        <w:t xml:space="preserve"> </w:t>
      </w:r>
      <w:r w:rsidR="00490270" w:rsidRPr="00474773">
        <w:rPr>
          <w:rFonts w:ascii="Arial" w:hAnsi="Arial" w:cs="Arial"/>
          <w:sz w:val="22"/>
          <w:szCs w:val="22"/>
        </w:rPr>
        <w:t xml:space="preserve">Kai Chen </w:t>
      </w:r>
      <w:r w:rsidR="009F1E61" w:rsidRPr="00474773">
        <w:rPr>
          <w:rFonts w:ascii="Arial" w:hAnsi="Arial" w:cs="Arial"/>
          <w:sz w:val="22"/>
          <w:szCs w:val="22"/>
        </w:rPr>
        <w:t xml:space="preserve">(climate change health effects) </w:t>
      </w:r>
      <w:r w:rsidR="00F567F3" w:rsidRPr="00474773">
        <w:rPr>
          <w:rFonts w:ascii="Arial" w:hAnsi="Arial" w:cs="Arial"/>
          <w:sz w:val="22"/>
          <w:szCs w:val="22"/>
        </w:rPr>
        <w:br/>
      </w:r>
      <w:r w:rsidR="009F1E61" w:rsidRPr="00474773">
        <w:rPr>
          <w:rFonts w:ascii="Arial" w:hAnsi="Arial" w:cs="Arial"/>
          <w:sz w:val="22"/>
          <w:szCs w:val="22"/>
        </w:rPr>
        <w:t>Yale University</w:t>
      </w:r>
      <w:r w:rsidR="009F1E61" w:rsidRPr="00474773">
        <w:rPr>
          <w:rFonts w:ascii="Arial" w:hAnsi="Arial" w:cs="Arial"/>
          <w:sz w:val="22"/>
          <w:szCs w:val="22"/>
        </w:rPr>
        <w:br/>
        <w:t xml:space="preserve">E-mail: </w:t>
      </w:r>
      <w:r w:rsidR="00002CDB" w:rsidRPr="00474773">
        <w:rPr>
          <w:rFonts w:ascii="Arial" w:hAnsi="Arial" w:cs="Arial"/>
          <w:sz w:val="22"/>
          <w:szCs w:val="22"/>
        </w:rPr>
        <w:t>kai.chen@yale.edu</w:t>
      </w:r>
    </w:p>
    <w:p w14:paraId="756FC403" w14:textId="1704C7AB" w:rsidR="00880521" w:rsidRPr="00474773" w:rsidRDefault="00677068" w:rsidP="00677792">
      <w:pPr>
        <w:pStyle w:val="NormalWeb"/>
        <w:rPr>
          <w:rFonts w:ascii="Arial" w:hAnsi="Arial" w:cs="Arial"/>
          <w:sz w:val="22"/>
          <w:szCs w:val="22"/>
        </w:rPr>
      </w:pPr>
      <w:r>
        <w:rPr>
          <w:rFonts w:ascii="Arial" w:hAnsi="Arial" w:cs="Arial"/>
          <w:sz w:val="22"/>
          <w:szCs w:val="22"/>
        </w:rPr>
        <w:t>6</w:t>
      </w:r>
      <w:r w:rsidR="00FA69CB" w:rsidRPr="00474773">
        <w:rPr>
          <w:rFonts w:ascii="Arial" w:hAnsi="Arial" w:cs="Arial"/>
          <w:sz w:val="22"/>
          <w:szCs w:val="22"/>
        </w:rPr>
        <w:t>)</w:t>
      </w:r>
      <w:r w:rsidR="00B5132D" w:rsidRPr="00474773">
        <w:rPr>
          <w:rFonts w:ascii="Arial" w:hAnsi="Arial" w:cs="Arial"/>
          <w:sz w:val="22"/>
          <w:szCs w:val="22"/>
        </w:rPr>
        <w:t xml:space="preserve"> </w:t>
      </w:r>
      <w:r w:rsidR="007A1280">
        <w:rPr>
          <w:rFonts w:ascii="Arial" w:hAnsi="Arial" w:cs="Arial"/>
          <w:sz w:val="22"/>
          <w:szCs w:val="22"/>
        </w:rPr>
        <w:t>Dr</w:t>
      </w:r>
      <w:r w:rsidR="00FA69CB" w:rsidRPr="00474773">
        <w:rPr>
          <w:rFonts w:ascii="Arial" w:hAnsi="Arial" w:cs="Arial"/>
          <w:sz w:val="22"/>
          <w:szCs w:val="22"/>
        </w:rPr>
        <w:t xml:space="preserve"> Paul Villeneuve</w:t>
      </w:r>
      <w:r w:rsidR="000615EF" w:rsidRPr="00474773">
        <w:rPr>
          <w:rFonts w:ascii="Arial" w:hAnsi="Arial" w:cs="Arial"/>
          <w:sz w:val="22"/>
          <w:szCs w:val="22"/>
        </w:rPr>
        <w:t xml:space="preserve"> </w:t>
      </w:r>
      <w:r w:rsidR="00F567F3" w:rsidRPr="00474773">
        <w:rPr>
          <w:rFonts w:ascii="Arial" w:hAnsi="Arial" w:cs="Arial"/>
          <w:sz w:val="22"/>
          <w:szCs w:val="22"/>
        </w:rPr>
        <w:t>(epidemiology; environmental health)</w:t>
      </w:r>
      <w:r w:rsidR="00F567F3" w:rsidRPr="00474773">
        <w:rPr>
          <w:rFonts w:ascii="Arial" w:hAnsi="Arial" w:cs="Arial"/>
          <w:sz w:val="22"/>
          <w:szCs w:val="22"/>
        </w:rPr>
        <w:br/>
        <w:t>Carleton University</w:t>
      </w:r>
      <w:r w:rsidR="00F567F3" w:rsidRPr="00474773">
        <w:rPr>
          <w:rFonts w:ascii="Arial" w:hAnsi="Arial" w:cs="Arial"/>
          <w:sz w:val="22"/>
          <w:szCs w:val="22"/>
        </w:rPr>
        <w:br/>
        <w:t xml:space="preserve">E-mail: </w:t>
      </w:r>
      <w:r w:rsidR="00AC5362" w:rsidRPr="00474773">
        <w:rPr>
          <w:rFonts w:ascii="Arial" w:hAnsi="Arial" w:cs="Arial"/>
          <w:sz w:val="22"/>
          <w:szCs w:val="22"/>
        </w:rPr>
        <w:tab/>
        <w:t>paul.villeneuve@carleton.ca</w:t>
      </w:r>
    </w:p>
    <w:p w14:paraId="4C719E20" w14:textId="37ABAC83" w:rsidR="00677792" w:rsidRPr="00474773" w:rsidRDefault="00677068" w:rsidP="00677792">
      <w:pPr>
        <w:pStyle w:val="NormalWeb"/>
        <w:rPr>
          <w:rFonts w:ascii="Arial" w:hAnsi="Arial" w:cs="Arial"/>
          <w:sz w:val="22"/>
          <w:szCs w:val="22"/>
        </w:rPr>
      </w:pPr>
      <w:r>
        <w:rPr>
          <w:rFonts w:ascii="Arial" w:hAnsi="Arial" w:cs="Arial"/>
          <w:sz w:val="22"/>
          <w:szCs w:val="22"/>
        </w:rPr>
        <w:t>7</w:t>
      </w:r>
      <w:r w:rsidR="00677792" w:rsidRPr="00474773">
        <w:rPr>
          <w:rFonts w:ascii="Arial" w:hAnsi="Arial" w:cs="Arial"/>
          <w:sz w:val="22"/>
          <w:szCs w:val="22"/>
        </w:rPr>
        <w:t xml:space="preserve">) </w:t>
      </w:r>
      <w:r w:rsidR="007A1280">
        <w:rPr>
          <w:rFonts w:ascii="Arial" w:hAnsi="Arial" w:cs="Arial"/>
          <w:sz w:val="22"/>
          <w:szCs w:val="22"/>
        </w:rPr>
        <w:t>Dr</w:t>
      </w:r>
      <w:r w:rsidR="00677792" w:rsidRPr="00474773">
        <w:rPr>
          <w:rFonts w:ascii="Arial" w:hAnsi="Arial" w:cs="Arial"/>
          <w:sz w:val="22"/>
          <w:szCs w:val="22"/>
        </w:rPr>
        <w:t xml:space="preserve"> Alistair Woodward (population health; environmental health)</w:t>
      </w:r>
      <w:r w:rsidR="00677792" w:rsidRPr="00474773">
        <w:rPr>
          <w:rFonts w:ascii="Arial" w:hAnsi="Arial" w:cs="Arial"/>
          <w:sz w:val="22"/>
          <w:szCs w:val="22"/>
        </w:rPr>
        <w:br/>
        <w:t>University of Auckland</w:t>
      </w:r>
      <w:r w:rsidR="00677792" w:rsidRPr="00474773">
        <w:rPr>
          <w:rFonts w:ascii="Arial" w:hAnsi="Arial" w:cs="Arial"/>
          <w:sz w:val="22"/>
          <w:szCs w:val="22"/>
        </w:rPr>
        <w:br/>
        <w:t xml:space="preserve">E-mail: a.woodward@auckland.ac.nz </w:t>
      </w:r>
    </w:p>
    <w:p w14:paraId="5AC084CB" w14:textId="1245B5BC" w:rsidR="00677792" w:rsidRPr="00474773" w:rsidRDefault="00677068" w:rsidP="00677792">
      <w:pPr>
        <w:pStyle w:val="NormalWeb"/>
        <w:rPr>
          <w:rFonts w:ascii="Arial" w:hAnsi="Arial" w:cs="Arial"/>
          <w:sz w:val="22"/>
          <w:szCs w:val="22"/>
        </w:rPr>
      </w:pPr>
      <w:r>
        <w:rPr>
          <w:rFonts w:ascii="Arial" w:hAnsi="Arial" w:cs="Arial"/>
          <w:sz w:val="22"/>
          <w:szCs w:val="22"/>
        </w:rPr>
        <w:t>8</w:t>
      </w:r>
      <w:r w:rsidR="00677792" w:rsidRPr="00474773">
        <w:rPr>
          <w:rFonts w:ascii="Arial" w:hAnsi="Arial" w:cs="Arial"/>
          <w:sz w:val="22"/>
          <w:szCs w:val="22"/>
        </w:rPr>
        <w:t xml:space="preserve">) </w:t>
      </w:r>
      <w:r w:rsidR="007A1280">
        <w:rPr>
          <w:rFonts w:ascii="Arial" w:hAnsi="Arial" w:cs="Arial"/>
          <w:sz w:val="22"/>
          <w:szCs w:val="22"/>
        </w:rPr>
        <w:t>Dr</w:t>
      </w:r>
      <w:r w:rsidR="00677792" w:rsidRPr="00474773">
        <w:rPr>
          <w:rFonts w:ascii="Arial" w:hAnsi="Arial" w:cs="Arial"/>
          <w:sz w:val="22"/>
          <w:szCs w:val="22"/>
        </w:rPr>
        <w:t xml:space="preserve"> Deborah Balk (climate change health effects; population health) </w:t>
      </w:r>
      <w:r w:rsidR="00017A60" w:rsidRPr="00474773">
        <w:rPr>
          <w:rFonts w:ascii="Arial" w:hAnsi="Arial" w:cs="Arial"/>
          <w:sz w:val="22"/>
          <w:szCs w:val="22"/>
        </w:rPr>
        <w:br/>
      </w:r>
      <w:r w:rsidR="00677792" w:rsidRPr="00474773">
        <w:rPr>
          <w:rFonts w:ascii="Arial" w:hAnsi="Arial" w:cs="Arial"/>
          <w:sz w:val="22"/>
          <w:szCs w:val="22"/>
        </w:rPr>
        <w:t>City University of New York</w:t>
      </w:r>
      <w:r w:rsidR="00677792" w:rsidRPr="00474773">
        <w:rPr>
          <w:rFonts w:ascii="Arial" w:hAnsi="Arial" w:cs="Arial"/>
          <w:sz w:val="22"/>
          <w:szCs w:val="22"/>
        </w:rPr>
        <w:br/>
        <w:t xml:space="preserve">E-mail: Deborah_balk@baruch.cuny.edu </w:t>
      </w:r>
    </w:p>
    <w:p w14:paraId="4783A0D5" w14:textId="65E98D0C" w:rsidR="00677792" w:rsidRPr="00474773" w:rsidRDefault="00677068" w:rsidP="00677792">
      <w:pPr>
        <w:pStyle w:val="NormalWeb"/>
        <w:rPr>
          <w:rFonts w:ascii="Arial" w:hAnsi="Arial" w:cs="Arial"/>
          <w:sz w:val="22"/>
          <w:szCs w:val="22"/>
        </w:rPr>
      </w:pPr>
      <w:r>
        <w:rPr>
          <w:rFonts w:ascii="Arial" w:hAnsi="Arial" w:cs="Arial"/>
          <w:sz w:val="22"/>
          <w:szCs w:val="22"/>
        </w:rPr>
        <w:t>9</w:t>
      </w:r>
      <w:r w:rsidR="00677792" w:rsidRPr="00474773">
        <w:rPr>
          <w:rFonts w:ascii="Arial" w:hAnsi="Arial" w:cs="Arial"/>
          <w:sz w:val="22"/>
          <w:szCs w:val="22"/>
        </w:rPr>
        <w:t xml:space="preserve">) </w:t>
      </w:r>
      <w:r w:rsidR="007A1280">
        <w:rPr>
          <w:rFonts w:ascii="Arial" w:hAnsi="Arial" w:cs="Arial"/>
          <w:sz w:val="22"/>
          <w:szCs w:val="22"/>
        </w:rPr>
        <w:t>Dr</w:t>
      </w:r>
      <w:r w:rsidR="00677792" w:rsidRPr="00474773">
        <w:rPr>
          <w:rFonts w:ascii="Arial" w:hAnsi="Arial" w:cs="Arial"/>
          <w:sz w:val="22"/>
          <w:szCs w:val="22"/>
        </w:rPr>
        <w:t xml:space="preserve"> Julian Marshall (environmental health; climate change health effects) </w:t>
      </w:r>
      <w:r w:rsidR="00FC32ED" w:rsidRPr="00474773">
        <w:rPr>
          <w:rFonts w:ascii="Arial" w:hAnsi="Arial" w:cs="Arial"/>
          <w:sz w:val="22"/>
          <w:szCs w:val="22"/>
        </w:rPr>
        <w:br/>
      </w:r>
      <w:r w:rsidR="00677792" w:rsidRPr="00474773">
        <w:rPr>
          <w:rFonts w:ascii="Arial" w:hAnsi="Arial" w:cs="Arial"/>
          <w:sz w:val="22"/>
          <w:szCs w:val="22"/>
        </w:rPr>
        <w:t>University of Washington</w:t>
      </w:r>
      <w:r w:rsidR="00677792" w:rsidRPr="00474773">
        <w:rPr>
          <w:rFonts w:ascii="Arial" w:hAnsi="Arial" w:cs="Arial"/>
          <w:sz w:val="22"/>
          <w:szCs w:val="22"/>
        </w:rPr>
        <w:br/>
        <w:t xml:space="preserve">E-mail: jdmarsh@uw.edu </w:t>
      </w:r>
    </w:p>
    <w:p w14:paraId="7F678918" w14:textId="2ED63904" w:rsidR="009F1E61" w:rsidRPr="00474773" w:rsidRDefault="00677068" w:rsidP="00677792">
      <w:pPr>
        <w:pStyle w:val="NormalWeb"/>
        <w:rPr>
          <w:rFonts w:ascii="Arial" w:hAnsi="Arial" w:cs="Arial"/>
          <w:sz w:val="22"/>
          <w:szCs w:val="22"/>
        </w:rPr>
      </w:pPr>
      <w:r>
        <w:rPr>
          <w:rFonts w:ascii="Arial" w:hAnsi="Arial" w:cs="Arial"/>
          <w:sz w:val="22"/>
          <w:szCs w:val="22"/>
        </w:rPr>
        <w:t>10</w:t>
      </w:r>
      <w:r w:rsidR="009F1E61" w:rsidRPr="008C2D6B">
        <w:rPr>
          <w:rFonts w:ascii="Arial" w:hAnsi="Arial" w:cs="Arial"/>
          <w:sz w:val="22"/>
          <w:szCs w:val="22"/>
        </w:rPr>
        <w:t>)</w:t>
      </w:r>
      <w:r w:rsidR="009F1E61" w:rsidRPr="00474773">
        <w:rPr>
          <w:rFonts w:ascii="Arial" w:hAnsi="Arial" w:cs="Arial"/>
          <w:sz w:val="22"/>
          <w:szCs w:val="22"/>
        </w:rPr>
        <w:t xml:space="preserve"> Dr</w:t>
      </w:r>
      <w:r w:rsidR="00F742D4" w:rsidRPr="00474773">
        <w:rPr>
          <w:rFonts w:ascii="Arial" w:hAnsi="Arial" w:cs="Arial"/>
          <w:sz w:val="22"/>
          <w:szCs w:val="22"/>
        </w:rPr>
        <w:t xml:space="preserve"> </w:t>
      </w:r>
      <w:r w:rsidR="009F1E61" w:rsidRPr="00474773">
        <w:rPr>
          <w:rFonts w:ascii="Arial" w:hAnsi="Arial" w:cs="Arial"/>
          <w:sz w:val="22"/>
          <w:szCs w:val="22"/>
        </w:rPr>
        <w:t xml:space="preserve">Amruta </w:t>
      </w:r>
      <w:r w:rsidR="00882CDB" w:rsidRPr="00474773">
        <w:rPr>
          <w:rFonts w:ascii="Arial" w:hAnsi="Arial" w:cs="Arial"/>
          <w:sz w:val="22"/>
          <w:szCs w:val="22"/>
        </w:rPr>
        <w:t>Nori-</w:t>
      </w:r>
      <w:proofErr w:type="spellStart"/>
      <w:r w:rsidR="009F1E61" w:rsidRPr="00474773">
        <w:rPr>
          <w:rFonts w:ascii="Arial" w:hAnsi="Arial" w:cs="Arial"/>
          <w:sz w:val="22"/>
          <w:szCs w:val="22"/>
        </w:rPr>
        <w:t>Sarma</w:t>
      </w:r>
      <w:proofErr w:type="spellEnd"/>
      <w:r w:rsidR="00F742D4" w:rsidRPr="00474773">
        <w:rPr>
          <w:rFonts w:ascii="Arial" w:hAnsi="Arial" w:cs="Arial"/>
          <w:sz w:val="22"/>
          <w:szCs w:val="22"/>
        </w:rPr>
        <w:t xml:space="preserve"> (environmental epidemiology; climate change health effects)</w:t>
      </w:r>
      <w:r w:rsidR="001E7E5E" w:rsidRPr="00474773">
        <w:rPr>
          <w:rFonts w:ascii="Arial" w:hAnsi="Arial" w:cs="Arial"/>
          <w:sz w:val="22"/>
          <w:szCs w:val="22"/>
        </w:rPr>
        <w:br/>
      </w:r>
      <w:r w:rsidR="00F930B4">
        <w:rPr>
          <w:rFonts w:ascii="Arial" w:hAnsi="Arial" w:cs="Arial"/>
          <w:sz w:val="22"/>
          <w:szCs w:val="22"/>
        </w:rPr>
        <w:t>Boston</w:t>
      </w:r>
      <w:r w:rsidR="001E7E5E" w:rsidRPr="00474773">
        <w:rPr>
          <w:rFonts w:ascii="Arial" w:hAnsi="Arial" w:cs="Arial"/>
          <w:sz w:val="22"/>
          <w:szCs w:val="22"/>
        </w:rPr>
        <w:t xml:space="preserve"> University</w:t>
      </w:r>
      <w:r w:rsidR="001E7E5E" w:rsidRPr="00474773">
        <w:rPr>
          <w:rFonts w:ascii="Arial" w:hAnsi="Arial" w:cs="Arial"/>
          <w:sz w:val="22"/>
          <w:szCs w:val="22"/>
        </w:rPr>
        <w:br/>
        <w:t xml:space="preserve">E-mail: </w:t>
      </w:r>
      <w:r w:rsidR="00C877D0">
        <w:rPr>
          <w:rFonts w:ascii="Arial" w:hAnsi="Arial" w:cs="Arial"/>
          <w:sz w:val="22"/>
          <w:szCs w:val="22"/>
        </w:rPr>
        <w:t>anorisar@bu.edu</w:t>
      </w:r>
    </w:p>
    <w:p w14:paraId="678904F0" w14:textId="210847CC" w:rsidR="00654960" w:rsidRDefault="00677792" w:rsidP="00380570">
      <w:pPr>
        <w:pStyle w:val="NormalWeb"/>
        <w:rPr>
          <w:rFonts w:ascii="Arial" w:hAnsi="Arial" w:cs="Arial"/>
          <w:sz w:val="22"/>
          <w:szCs w:val="22"/>
        </w:rPr>
      </w:pPr>
      <w:r w:rsidRPr="008C2D6B">
        <w:rPr>
          <w:rFonts w:ascii="Arial" w:hAnsi="Arial" w:cs="Arial"/>
          <w:sz w:val="22"/>
          <w:szCs w:val="22"/>
        </w:rPr>
        <w:t>We look forward to your response and would be happy to answer any questions that you may have on this paper.</w:t>
      </w:r>
    </w:p>
    <w:p w14:paraId="0E438BC0" w14:textId="77777777" w:rsidR="00D953F4" w:rsidRDefault="00D953F4" w:rsidP="00384766">
      <w:pPr>
        <w:rPr>
          <w:rFonts w:ascii="Arial" w:hAnsi="Arial" w:cs="Arial"/>
          <w:sz w:val="22"/>
          <w:szCs w:val="22"/>
        </w:rPr>
      </w:pPr>
    </w:p>
    <w:p w14:paraId="584CE495" w14:textId="08C87BD7" w:rsidR="00384766" w:rsidRPr="00474773" w:rsidRDefault="00384766" w:rsidP="00384766">
      <w:pPr>
        <w:rPr>
          <w:rFonts w:ascii="Arial" w:hAnsi="Arial" w:cs="Arial"/>
          <w:sz w:val="22"/>
          <w:szCs w:val="22"/>
        </w:rPr>
      </w:pPr>
      <w:r w:rsidRPr="00474773">
        <w:rPr>
          <w:rFonts w:ascii="Arial" w:hAnsi="Arial" w:cs="Arial"/>
          <w:sz w:val="22"/>
          <w:szCs w:val="22"/>
        </w:rPr>
        <w:t xml:space="preserve">Sincerely, </w:t>
      </w:r>
    </w:p>
    <w:p w14:paraId="18E9FBC0" w14:textId="28C9E638" w:rsidR="00384766" w:rsidRPr="00474773" w:rsidRDefault="00384766" w:rsidP="00384766">
      <w:pPr>
        <w:rPr>
          <w:rFonts w:ascii="Arial" w:hAnsi="Arial" w:cs="Arial"/>
          <w:sz w:val="22"/>
          <w:szCs w:val="22"/>
        </w:rPr>
      </w:pPr>
    </w:p>
    <w:p w14:paraId="7C730DF8" w14:textId="208603C3" w:rsidR="00870A43" w:rsidRDefault="00A96BC2" w:rsidP="00384766">
      <w:pPr>
        <w:rPr>
          <w:rFonts w:ascii="Arial" w:hAnsi="Arial" w:cs="Arial"/>
          <w:sz w:val="22"/>
          <w:szCs w:val="22"/>
        </w:rPr>
      </w:pPr>
      <w:r w:rsidRPr="00A96BC2">
        <w:rPr>
          <w:rFonts w:ascii="Arial" w:hAnsi="Arial" w:cs="Arial"/>
          <w:noProof/>
          <w:sz w:val="22"/>
          <w:szCs w:val="22"/>
        </w:rPr>
        <w:drawing>
          <wp:inline distT="0" distB="0" distL="0" distR="0" wp14:anchorId="504B221C" wp14:editId="0FDFC043">
            <wp:extent cx="1305861" cy="494852"/>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11033" cy="496812"/>
                    </a:xfrm>
                    <a:prstGeom prst="rect">
                      <a:avLst/>
                    </a:prstGeom>
                  </pic:spPr>
                </pic:pic>
              </a:graphicData>
            </a:graphic>
          </wp:inline>
        </w:drawing>
      </w:r>
    </w:p>
    <w:p w14:paraId="07E14616" w14:textId="15DF82C4" w:rsidR="0042262E" w:rsidRPr="00474773" w:rsidRDefault="00870A43" w:rsidP="00384766">
      <w:pPr>
        <w:rPr>
          <w:rFonts w:ascii="Arial" w:hAnsi="Arial" w:cs="Arial"/>
          <w:sz w:val="22"/>
          <w:szCs w:val="22"/>
        </w:rPr>
      </w:pPr>
      <w:r w:rsidRPr="00474773">
        <w:rPr>
          <w:rFonts w:ascii="Arial" w:hAnsi="Arial" w:cs="Arial"/>
          <w:sz w:val="22"/>
          <w:szCs w:val="22"/>
        </w:rPr>
        <w:t>Robbie</w:t>
      </w:r>
      <w:r w:rsidR="00384766" w:rsidRPr="00474773">
        <w:rPr>
          <w:rFonts w:ascii="Arial" w:hAnsi="Arial" w:cs="Arial"/>
          <w:sz w:val="22"/>
          <w:szCs w:val="22"/>
        </w:rPr>
        <w:t xml:space="preserve"> </w:t>
      </w:r>
      <w:r w:rsidR="0042262E" w:rsidRPr="00474773">
        <w:rPr>
          <w:rFonts w:ascii="Arial" w:hAnsi="Arial" w:cs="Arial"/>
          <w:sz w:val="22"/>
          <w:szCs w:val="22"/>
        </w:rPr>
        <w:t>M. Parks, PhD</w:t>
      </w:r>
    </w:p>
    <w:sectPr w:rsidR="0042262E" w:rsidRPr="00474773" w:rsidSect="00B258CE">
      <w:headerReference w:type="default" r:id="rId11"/>
      <w:footerReference w:type="default" r:id="rId12"/>
      <w:footerReference w:type="first" r:id="rId13"/>
      <w:pgSz w:w="11900" w:h="16840"/>
      <w:pgMar w:top="1571" w:right="1440" w:bottom="1440" w:left="1418" w:header="720" w:footer="1021"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1EEF5" w14:textId="77777777" w:rsidR="00A55761" w:rsidRDefault="00A55761">
      <w:r>
        <w:separator/>
      </w:r>
    </w:p>
  </w:endnote>
  <w:endnote w:type="continuationSeparator" w:id="0">
    <w:p w14:paraId="5753F894" w14:textId="77777777" w:rsidR="00A55761" w:rsidRDefault="00A55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2A04A" w14:textId="7C700A18" w:rsidR="002C080D" w:rsidRDefault="002C080D">
    <w:pPr>
      <w:pStyle w:val="Footer"/>
      <w:jc w:val="right"/>
    </w:pPr>
    <w:r>
      <w:fldChar w:fldCharType="begin"/>
    </w:r>
    <w:r>
      <w:instrText xml:space="preserve"> PAGE   \* MERGEFORMAT </w:instrText>
    </w:r>
    <w:r>
      <w:fldChar w:fldCharType="separate"/>
    </w:r>
    <w:r w:rsidR="0020328C">
      <w:rPr>
        <w:noProof/>
      </w:rPr>
      <w:t>2</w:t>
    </w:r>
    <w:r>
      <w:fldChar w:fldCharType="end"/>
    </w:r>
  </w:p>
  <w:p w14:paraId="573C31C4" w14:textId="77777777" w:rsidR="002C080D" w:rsidRDefault="002C08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9ACE9" w14:textId="0BE0F671" w:rsidR="002C080D" w:rsidRDefault="00994EE8" w:rsidP="00C9541F">
    <w:pPr>
      <w:pStyle w:val="Footer"/>
    </w:pPr>
    <w:r w:rsidRPr="009A2DAA">
      <w:rPr>
        <w:noProof/>
        <w:lang w:val="en-GB" w:eastAsia="en-GB"/>
      </w:rPr>
      <w:drawing>
        <wp:anchor distT="0" distB="0" distL="114300" distR="114300" simplePos="0" relativeHeight="251658240" behindDoc="0" locked="0" layoutInCell="1" allowOverlap="1" wp14:anchorId="7CBCEC2A" wp14:editId="3AA31BD2">
          <wp:simplePos x="0" y="0"/>
          <wp:positionH relativeFrom="margin">
            <wp:posOffset>3914761</wp:posOffset>
          </wp:positionH>
          <wp:positionV relativeFrom="paragraph">
            <wp:posOffset>-478097</wp:posOffset>
          </wp:positionV>
          <wp:extent cx="1824990" cy="296835"/>
          <wp:effectExtent l="0" t="0" r="3810" b="0"/>
          <wp:wrapTopAndBottom/>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24990" cy="296835"/>
                  </a:xfrm>
                  <a:prstGeom prst="rect">
                    <a:avLst/>
                  </a:prstGeom>
                </pic:spPr>
              </pic:pic>
            </a:graphicData>
          </a:graphic>
          <wp14:sizeRelH relativeFrom="margin">
            <wp14:pctWidth>0</wp14:pctWidth>
          </wp14:sizeRelH>
          <wp14:sizeRelV relativeFrom="margin">
            <wp14:pctHeight>0</wp14:pctHeight>
          </wp14:sizeRelV>
        </wp:anchor>
      </w:drawing>
    </w:r>
    <w:r w:rsidR="002C080D">
      <w:tab/>
    </w:r>
  </w:p>
  <w:p w14:paraId="1A5B40A3" w14:textId="77777777" w:rsidR="002C080D" w:rsidRDefault="002C08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017DA" w14:textId="77777777" w:rsidR="00A55761" w:rsidRDefault="00A55761">
      <w:r>
        <w:separator/>
      </w:r>
    </w:p>
  </w:footnote>
  <w:footnote w:type="continuationSeparator" w:id="0">
    <w:p w14:paraId="4E10215F" w14:textId="77777777" w:rsidR="00A55761" w:rsidRDefault="00A557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63C5E" w14:textId="77777777" w:rsidR="002C080D" w:rsidRDefault="002C080D" w:rsidP="00E40B0C">
    <w:pPr>
      <w:pStyle w:val="Header"/>
      <w:tabs>
        <w:tab w:val="left" w:pos="225"/>
      </w:tabs>
    </w:pPr>
    <w:r>
      <w:tab/>
    </w:r>
    <w:r>
      <w:tab/>
    </w:r>
    <w:r>
      <w:tab/>
      <w:t>.</w: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2B0235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5BF00D9"/>
    <w:multiLevelType w:val="hybridMultilevel"/>
    <w:tmpl w:val="A8C072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6E260CA"/>
    <w:multiLevelType w:val="hybridMultilevel"/>
    <w:tmpl w:val="CB90E36E"/>
    <w:lvl w:ilvl="0" w:tplc="F41A3A58">
      <w:start w:val="1"/>
      <w:numFmt w:val="bullet"/>
      <w:suff w:val="space"/>
      <w:lvlText w:val=""/>
      <w:lvlJc w:val="left"/>
      <w:pPr>
        <w:ind w:left="720" w:hanging="360"/>
      </w:pPr>
      <w:rPr>
        <w:rFonts w:ascii="Symbol" w:hAnsi="Symbol" w:cs="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1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6B9"/>
    <w:rsid w:val="00002C15"/>
    <w:rsid w:val="00002CDB"/>
    <w:rsid w:val="00003D06"/>
    <w:rsid w:val="00005519"/>
    <w:rsid w:val="00006887"/>
    <w:rsid w:val="00007BDA"/>
    <w:rsid w:val="00014559"/>
    <w:rsid w:val="00014645"/>
    <w:rsid w:val="00015744"/>
    <w:rsid w:val="0001588A"/>
    <w:rsid w:val="00017A60"/>
    <w:rsid w:val="000203DF"/>
    <w:rsid w:val="00020AA8"/>
    <w:rsid w:val="00022229"/>
    <w:rsid w:val="000243C7"/>
    <w:rsid w:val="000245A2"/>
    <w:rsid w:val="00026E5B"/>
    <w:rsid w:val="00030435"/>
    <w:rsid w:val="00030910"/>
    <w:rsid w:val="000338EC"/>
    <w:rsid w:val="00033E97"/>
    <w:rsid w:val="00034FB3"/>
    <w:rsid w:val="000353C5"/>
    <w:rsid w:val="00036E03"/>
    <w:rsid w:val="000416AB"/>
    <w:rsid w:val="0004450D"/>
    <w:rsid w:val="00045A29"/>
    <w:rsid w:val="000513AA"/>
    <w:rsid w:val="00054BAE"/>
    <w:rsid w:val="00061159"/>
    <w:rsid w:val="000615EF"/>
    <w:rsid w:val="00061C45"/>
    <w:rsid w:val="00065302"/>
    <w:rsid w:val="00066BE5"/>
    <w:rsid w:val="00070D92"/>
    <w:rsid w:val="000746D4"/>
    <w:rsid w:val="00074714"/>
    <w:rsid w:val="000758F0"/>
    <w:rsid w:val="0007746B"/>
    <w:rsid w:val="00077595"/>
    <w:rsid w:val="000803D1"/>
    <w:rsid w:val="00080909"/>
    <w:rsid w:val="00081F72"/>
    <w:rsid w:val="00082BB1"/>
    <w:rsid w:val="000906FB"/>
    <w:rsid w:val="000909E6"/>
    <w:rsid w:val="000A5689"/>
    <w:rsid w:val="000A678F"/>
    <w:rsid w:val="000A793A"/>
    <w:rsid w:val="000B0F12"/>
    <w:rsid w:val="000B6F44"/>
    <w:rsid w:val="000C031E"/>
    <w:rsid w:val="000C0AFB"/>
    <w:rsid w:val="000D4CC0"/>
    <w:rsid w:val="000D55AE"/>
    <w:rsid w:val="000D5DDC"/>
    <w:rsid w:val="000D73EC"/>
    <w:rsid w:val="000E15FD"/>
    <w:rsid w:val="000E1BA6"/>
    <w:rsid w:val="000E2D85"/>
    <w:rsid w:val="000E3A58"/>
    <w:rsid w:val="000F4AAB"/>
    <w:rsid w:val="001012C0"/>
    <w:rsid w:val="001026F0"/>
    <w:rsid w:val="00103832"/>
    <w:rsid w:val="0010434B"/>
    <w:rsid w:val="001052D1"/>
    <w:rsid w:val="001054D1"/>
    <w:rsid w:val="00105A17"/>
    <w:rsid w:val="00105B8F"/>
    <w:rsid w:val="00105C56"/>
    <w:rsid w:val="001117E1"/>
    <w:rsid w:val="001148C8"/>
    <w:rsid w:val="00120062"/>
    <w:rsid w:val="00121283"/>
    <w:rsid w:val="0012210D"/>
    <w:rsid w:val="00122F94"/>
    <w:rsid w:val="00123C21"/>
    <w:rsid w:val="0013133D"/>
    <w:rsid w:val="00131B34"/>
    <w:rsid w:val="001353E7"/>
    <w:rsid w:val="001363D5"/>
    <w:rsid w:val="00136910"/>
    <w:rsid w:val="00144015"/>
    <w:rsid w:val="00144A5B"/>
    <w:rsid w:val="00145C71"/>
    <w:rsid w:val="0014640E"/>
    <w:rsid w:val="00150F38"/>
    <w:rsid w:val="00154307"/>
    <w:rsid w:val="00160D71"/>
    <w:rsid w:val="0016373E"/>
    <w:rsid w:val="00167DE7"/>
    <w:rsid w:val="00171999"/>
    <w:rsid w:val="001730FF"/>
    <w:rsid w:val="00173694"/>
    <w:rsid w:val="00177F24"/>
    <w:rsid w:val="001815E1"/>
    <w:rsid w:val="00181B86"/>
    <w:rsid w:val="001836E2"/>
    <w:rsid w:val="00185E7E"/>
    <w:rsid w:val="00187EB2"/>
    <w:rsid w:val="00187F9E"/>
    <w:rsid w:val="00192903"/>
    <w:rsid w:val="00194884"/>
    <w:rsid w:val="00194CCC"/>
    <w:rsid w:val="001A3A1A"/>
    <w:rsid w:val="001A6EC8"/>
    <w:rsid w:val="001B0877"/>
    <w:rsid w:val="001B1780"/>
    <w:rsid w:val="001B3306"/>
    <w:rsid w:val="001B3827"/>
    <w:rsid w:val="001C0C18"/>
    <w:rsid w:val="001C1095"/>
    <w:rsid w:val="001C1CE8"/>
    <w:rsid w:val="001C28BC"/>
    <w:rsid w:val="001C6657"/>
    <w:rsid w:val="001C6D12"/>
    <w:rsid w:val="001D299D"/>
    <w:rsid w:val="001D36C7"/>
    <w:rsid w:val="001D3D3E"/>
    <w:rsid w:val="001D4C0F"/>
    <w:rsid w:val="001D53AC"/>
    <w:rsid w:val="001D5E8D"/>
    <w:rsid w:val="001D6325"/>
    <w:rsid w:val="001D7AE7"/>
    <w:rsid w:val="001E0608"/>
    <w:rsid w:val="001E14CC"/>
    <w:rsid w:val="001E34CE"/>
    <w:rsid w:val="001E5070"/>
    <w:rsid w:val="001E79CB"/>
    <w:rsid w:val="001E7E5E"/>
    <w:rsid w:val="001F0C93"/>
    <w:rsid w:val="001F11E6"/>
    <w:rsid w:val="001F3318"/>
    <w:rsid w:val="001F5685"/>
    <w:rsid w:val="001F717F"/>
    <w:rsid w:val="00200038"/>
    <w:rsid w:val="0020316E"/>
    <w:rsid w:val="0020328C"/>
    <w:rsid w:val="00203743"/>
    <w:rsid w:val="002042A0"/>
    <w:rsid w:val="00204C07"/>
    <w:rsid w:val="0020653C"/>
    <w:rsid w:val="00212144"/>
    <w:rsid w:val="00214B2F"/>
    <w:rsid w:val="00220771"/>
    <w:rsid w:val="00221151"/>
    <w:rsid w:val="00221BE1"/>
    <w:rsid w:val="00222F35"/>
    <w:rsid w:val="0022488F"/>
    <w:rsid w:val="002255E2"/>
    <w:rsid w:val="00226B73"/>
    <w:rsid w:val="00230424"/>
    <w:rsid w:val="002328A6"/>
    <w:rsid w:val="00236C05"/>
    <w:rsid w:val="00242538"/>
    <w:rsid w:val="00242C99"/>
    <w:rsid w:val="00243287"/>
    <w:rsid w:val="00243ECB"/>
    <w:rsid w:val="0024775B"/>
    <w:rsid w:val="00250FDE"/>
    <w:rsid w:val="0025138D"/>
    <w:rsid w:val="00253DB2"/>
    <w:rsid w:val="00254DF1"/>
    <w:rsid w:val="00255136"/>
    <w:rsid w:val="0026404D"/>
    <w:rsid w:val="00264CC1"/>
    <w:rsid w:val="002659B7"/>
    <w:rsid w:val="00266674"/>
    <w:rsid w:val="00267319"/>
    <w:rsid w:val="00267BF5"/>
    <w:rsid w:val="00272812"/>
    <w:rsid w:val="00272BDA"/>
    <w:rsid w:val="00274B2E"/>
    <w:rsid w:val="00277218"/>
    <w:rsid w:val="002807AF"/>
    <w:rsid w:val="00280B9D"/>
    <w:rsid w:val="00285DB1"/>
    <w:rsid w:val="002872D9"/>
    <w:rsid w:val="00287993"/>
    <w:rsid w:val="00287C96"/>
    <w:rsid w:val="00287E56"/>
    <w:rsid w:val="00290B1E"/>
    <w:rsid w:val="0029103A"/>
    <w:rsid w:val="0029435C"/>
    <w:rsid w:val="00294759"/>
    <w:rsid w:val="002A194A"/>
    <w:rsid w:val="002A2176"/>
    <w:rsid w:val="002A39C4"/>
    <w:rsid w:val="002A52A1"/>
    <w:rsid w:val="002A7A30"/>
    <w:rsid w:val="002B00D8"/>
    <w:rsid w:val="002B02B6"/>
    <w:rsid w:val="002B0622"/>
    <w:rsid w:val="002B132E"/>
    <w:rsid w:val="002B44A6"/>
    <w:rsid w:val="002B7F6E"/>
    <w:rsid w:val="002C080D"/>
    <w:rsid w:val="002C143C"/>
    <w:rsid w:val="002C511C"/>
    <w:rsid w:val="002C70FC"/>
    <w:rsid w:val="002D10CA"/>
    <w:rsid w:val="002D1C99"/>
    <w:rsid w:val="002D3602"/>
    <w:rsid w:val="002D3C40"/>
    <w:rsid w:val="002D42C8"/>
    <w:rsid w:val="002D6721"/>
    <w:rsid w:val="002D719C"/>
    <w:rsid w:val="002E2FED"/>
    <w:rsid w:val="002F0AF8"/>
    <w:rsid w:val="002F0B86"/>
    <w:rsid w:val="002F2537"/>
    <w:rsid w:val="002F6103"/>
    <w:rsid w:val="002F631E"/>
    <w:rsid w:val="002F666F"/>
    <w:rsid w:val="002F79A2"/>
    <w:rsid w:val="002F79ED"/>
    <w:rsid w:val="00303B2A"/>
    <w:rsid w:val="00304252"/>
    <w:rsid w:val="00305DA8"/>
    <w:rsid w:val="00310A84"/>
    <w:rsid w:val="00310D66"/>
    <w:rsid w:val="003144B7"/>
    <w:rsid w:val="003151AD"/>
    <w:rsid w:val="0031571B"/>
    <w:rsid w:val="003171A2"/>
    <w:rsid w:val="0032058A"/>
    <w:rsid w:val="003220C1"/>
    <w:rsid w:val="0032232C"/>
    <w:rsid w:val="00323478"/>
    <w:rsid w:val="003238A3"/>
    <w:rsid w:val="00323E9E"/>
    <w:rsid w:val="00326660"/>
    <w:rsid w:val="0032689B"/>
    <w:rsid w:val="00326A3E"/>
    <w:rsid w:val="00327F2C"/>
    <w:rsid w:val="0033043E"/>
    <w:rsid w:val="003419A4"/>
    <w:rsid w:val="00342F52"/>
    <w:rsid w:val="00344982"/>
    <w:rsid w:val="00345CFB"/>
    <w:rsid w:val="00345E96"/>
    <w:rsid w:val="0034685A"/>
    <w:rsid w:val="00346BED"/>
    <w:rsid w:val="003472BB"/>
    <w:rsid w:val="00351BBD"/>
    <w:rsid w:val="00352E51"/>
    <w:rsid w:val="003706A5"/>
    <w:rsid w:val="0037230C"/>
    <w:rsid w:val="0037539E"/>
    <w:rsid w:val="00375722"/>
    <w:rsid w:val="00376607"/>
    <w:rsid w:val="00376C1D"/>
    <w:rsid w:val="00376E9D"/>
    <w:rsid w:val="003778A4"/>
    <w:rsid w:val="00380570"/>
    <w:rsid w:val="003821C8"/>
    <w:rsid w:val="00382332"/>
    <w:rsid w:val="003836A5"/>
    <w:rsid w:val="00384307"/>
    <w:rsid w:val="003846CC"/>
    <w:rsid w:val="00384766"/>
    <w:rsid w:val="00384A4C"/>
    <w:rsid w:val="00391625"/>
    <w:rsid w:val="00393859"/>
    <w:rsid w:val="00395F9B"/>
    <w:rsid w:val="0039666D"/>
    <w:rsid w:val="0039679E"/>
    <w:rsid w:val="003972A7"/>
    <w:rsid w:val="003975E3"/>
    <w:rsid w:val="003A115C"/>
    <w:rsid w:val="003A19A2"/>
    <w:rsid w:val="003A266A"/>
    <w:rsid w:val="003A2885"/>
    <w:rsid w:val="003A2C08"/>
    <w:rsid w:val="003A4C2E"/>
    <w:rsid w:val="003A5229"/>
    <w:rsid w:val="003A5414"/>
    <w:rsid w:val="003A5486"/>
    <w:rsid w:val="003A58EF"/>
    <w:rsid w:val="003A67CE"/>
    <w:rsid w:val="003A7D66"/>
    <w:rsid w:val="003B1AB7"/>
    <w:rsid w:val="003B3513"/>
    <w:rsid w:val="003C0DC9"/>
    <w:rsid w:val="003C18FE"/>
    <w:rsid w:val="003C474D"/>
    <w:rsid w:val="003D27DE"/>
    <w:rsid w:val="003D479E"/>
    <w:rsid w:val="003D5139"/>
    <w:rsid w:val="003E0D44"/>
    <w:rsid w:val="003E1032"/>
    <w:rsid w:val="003E1113"/>
    <w:rsid w:val="003E25A5"/>
    <w:rsid w:val="003E5E4D"/>
    <w:rsid w:val="003E6605"/>
    <w:rsid w:val="003F272D"/>
    <w:rsid w:val="003F34F4"/>
    <w:rsid w:val="003F5857"/>
    <w:rsid w:val="003F5D14"/>
    <w:rsid w:val="00401821"/>
    <w:rsid w:val="004018E6"/>
    <w:rsid w:val="004042F7"/>
    <w:rsid w:val="0040488E"/>
    <w:rsid w:val="00405711"/>
    <w:rsid w:val="00405807"/>
    <w:rsid w:val="00406707"/>
    <w:rsid w:val="004127BD"/>
    <w:rsid w:val="004144D2"/>
    <w:rsid w:val="00417A8C"/>
    <w:rsid w:val="004202A7"/>
    <w:rsid w:val="004202FE"/>
    <w:rsid w:val="004222C8"/>
    <w:rsid w:val="0042262E"/>
    <w:rsid w:val="0042339B"/>
    <w:rsid w:val="00424A6D"/>
    <w:rsid w:val="00426059"/>
    <w:rsid w:val="0042643E"/>
    <w:rsid w:val="004314DB"/>
    <w:rsid w:val="00433DF2"/>
    <w:rsid w:val="00434EC5"/>
    <w:rsid w:val="004410B2"/>
    <w:rsid w:val="004414DF"/>
    <w:rsid w:val="00443C04"/>
    <w:rsid w:val="0044480C"/>
    <w:rsid w:val="004537F6"/>
    <w:rsid w:val="00455A09"/>
    <w:rsid w:val="004564A9"/>
    <w:rsid w:val="0045766F"/>
    <w:rsid w:val="00460807"/>
    <w:rsid w:val="004640D8"/>
    <w:rsid w:val="0046582B"/>
    <w:rsid w:val="0046732C"/>
    <w:rsid w:val="004710DD"/>
    <w:rsid w:val="00471341"/>
    <w:rsid w:val="004715D3"/>
    <w:rsid w:val="00474773"/>
    <w:rsid w:val="0048089E"/>
    <w:rsid w:val="004826A8"/>
    <w:rsid w:val="00482A01"/>
    <w:rsid w:val="0048458F"/>
    <w:rsid w:val="00490270"/>
    <w:rsid w:val="004922DA"/>
    <w:rsid w:val="00492373"/>
    <w:rsid w:val="00492429"/>
    <w:rsid w:val="00492439"/>
    <w:rsid w:val="004930FD"/>
    <w:rsid w:val="00497E3D"/>
    <w:rsid w:val="004A3A0B"/>
    <w:rsid w:val="004A5698"/>
    <w:rsid w:val="004B0C05"/>
    <w:rsid w:val="004B0CB2"/>
    <w:rsid w:val="004B2BF7"/>
    <w:rsid w:val="004B562A"/>
    <w:rsid w:val="004B56BB"/>
    <w:rsid w:val="004B71BC"/>
    <w:rsid w:val="004C1C9A"/>
    <w:rsid w:val="004C2462"/>
    <w:rsid w:val="004C3686"/>
    <w:rsid w:val="004C5116"/>
    <w:rsid w:val="004C762D"/>
    <w:rsid w:val="004C77DD"/>
    <w:rsid w:val="004D2405"/>
    <w:rsid w:val="004D44CF"/>
    <w:rsid w:val="004D5571"/>
    <w:rsid w:val="004D7CB1"/>
    <w:rsid w:val="004E1235"/>
    <w:rsid w:val="004E1A9C"/>
    <w:rsid w:val="004E1D50"/>
    <w:rsid w:val="004E6E73"/>
    <w:rsid w:val="004F12D9"/>
    <w:rsid w:val="004F14BF"/>
    <w:rsid w:val="004F163F"/>
    <w:rsid w:val="004F1CC9"/>
    <w:rsid w:val="004F2202"/>
    <w:rsid w:val="004F2517"/>
    <w:rsid w:val="004F5239"/>
    <w:rsid w:val="004F7B99"/>
    <w:rsid w:val="004F7ED0"/>
    <w:rsid w:val="00500F00"/>
    <w:rsid w:val="00502587"/>
    <w:rsid w:val="005041BC"/>
    <w:rsid w:val="00504D25"/>
    <w:rsid w:val="005070B2"/>
    <w:rsid w:val="00507172"/>
    <w:rsid w:val="00507FF4"/>
    <w:rsid w:val="00511ED8"/>
    <w:rsid w:val="005142F2"/>
    <w:rsid w:val="00514986"/>
    <w:rsid w:val="00514D15"/>
    <w:rsid w:val="00515802"/>
    <w:rsid w:val="00523A98"/>
    <w:rsid w:val="00524EEE"/>
    <w:rsid w:val="00526004"/>
    <w:rsid w:val="0052697E"/>
    <w:rsid w:val="00530898"/>
    <w:rsid w:val="00530BA8"/>
    <w:rsid w:val="00531E10"/>
    <w:rsid w:val="00532ACA"/>
    <w:rsid w:val="00532E13"/>
    <w:rsid w:val="00533039"/>
    <w:rsid w:val="00534286"/>
    <w:rsid w:val="00534C38"/>
    <w:rsid w:val="005355ED"/>
    <w:rsid w:val="00535D1C"/>
    <w:rsid w:val="005363E7"/>
    <w:rsid w:val="005408A8"/>
    <w:rsid w:val="0054309B"/>
    <w:rsid w:val="005451A3"/>
    <w:rsid w:val="0055067C"/>
    <w:rsid w:val="00551E43"/>
    <w:rsid w:val="00552FCC"/>
    <w:rsid w:val="0055486B"/>
    <w:rsid w:val="00556F4C"/>
    <w:rsid w:val="00566307"/>
    <w:rsid w:val="00570419"/>
    <w:rsid w:val="0057198C"/>
    <w:rsid w:val="00573FB3"/>
    <w:rsid w:val="00574D60"/>
    <w:rsid w:val="00575B6B"/>
    <w:rsid w:val="00576643"/>
    <w:rsid w:val="00576DEA"/>
    <w:rsid w:val="005829EA"/>
    <w:rsid w:val="00582A01"/>
    <w:rsid w:val="005831DF"/>
    <w:rsid w:val="005839E5"/>
    <w:rsid w:val="00583B2F"/>
    <w:rsid w:val="00583C90"/>
    <w:rsid w:val="00584052"/>
    <w:rsid w:val="005842B9"/>
    <w:rsid w:val="00584325"/>
    <w:rsid w:val="00586890"/>
    <w:rsid w:val="00590CBC"/>
    <w:rsid w:val="00591DDF"/>
    <w:rsid w:val="005931B0"/>
    <w:rsid w:val="005932C2"/>
    <w:rsid w:val="00593811"/>
    <w:rsid w:val="0059432D"/>
    <w:rsid w:val="00596B28"/>
    <w:rsid w:val="005A14BB"/>
    <w:rsid w:val="005A3DA6"/>
    <w:rsid w:val="005A43E8"/>
    <w:rsid w:val="005B14C9"/>
    <w:rsid w:val="005B4261"/>
    <w:rsid w:val="005B4885"/>
    <w:rsid w:val="005B620D"/>
    <w:rsid w:val="005B686B"/>
    <w:rsid w:val="005C2745"/>
    <w:rsid w:val="005C398F"/>
    <w:rsid w:val="005C5BB5"/>
    <w:rsid w:val="005C6BD5"/>
    <w:rsid w:val="005C732E"/>
    <w:rsid w:val="005D045B"/>
    <w:rsid w:val="005D5A85"/>
    <w:rsid w:val="005D5BA3"/>
    <w:rsid w:val="005E13DE"/>
    <w:rsid w:val="005E2085"/>
    <w:rsid w:val="005E2895"/>
    <w:rsid w:val="005E48C3"/>
    <w:rsid w:val="005F49E4"/>
    <w:rsid w:val="005F793F"/>
    <w:rsid w:val="006102F5"/>
    <w:rsid w:val="00612FD7"/>
    <w:rsid w:val="006152DF"/>
    <w:rsid w:val="006207E0"/>
    <w:rsid w:val="00620D1F"/>
    <w:rsid w:val="00621FBF"/>
    <w:rsid w:val="00622BE5"/>
    <w:rsid w:val="0063053B"/>
    <w:rsid w:val="00630623"/>
    <w:rsid w:val="00630A6F"/>
    <w:rsid w:val="00634493"/>
    <w:rsid w:val="00635605"/>
    <w:rsid w:val="00636281"/>
    <w:rsid w:val="00637CB3"/>
    <w:rsid w:val="00637D99"/>
    <w:rsid w:val="00640FCD"/>
    <w:rsid w:val="0064296B"/>
    <w:rsid w:val="00643107"/>
    <w:rsid w:val="00644145"/>
    <w:rsid w:val="00645D7A"/>
    <w:rsid w:val="0064744C"/>
    <w:rsid w:val="006508B8"/>
    <w:rsid w:val="00651091"/>
    <w:rsid w:val="00653C7A"/>
    <w:rsid w:val="00653EBC"/>
    <w:rsid w:val="00654960"/>
    <w:rsid w:val="00657C96"/>
    <w:rsid w:val="0066385D"/>
    <w:rsid w:val="006651DA"/>
    <w:rsid w:val="00666789"/>
    <w:rsid w:val="00667A0D"/>
    <w:rsid w:val="00670F0E"/>
    <w:rsid w:val="00672798"/>
    <w:rsid w:val="00677068"/>
    <w:rsid w:val="00677792"/>
    <w:rsid w:val="0068018C"/>
    <w:rsid w:val="00680CCB"/>
    <w:rsid w:val="006830AB"/>
    <w:rsid w:val="00684472"/>
    <w:rsid w:val="00684594"/>
    <w:rsid w:val="006907FC"/>
    <w:rsid w:val="0069142B"/>
    <w:rsid w:val="00693B2E"/>
    <w:rsid w:val="00693E9C"/>
    <w:rsid w:val="00696387"/>
    <w:rsid w:val="006A0FBD"/>
    <w:rsid w:val="006B1FEF"/>
    <w:rsid w:val="006B29D2"/>
    <w:rsid w:val="006B32EC"/>
    <w:rsid w:val="006C08F9"/>
    <w:rsid w:val="006C0BFE"/>
    <w:rsid w:val="006C2A48"/>
    <w:rsid w:val="006C3641"/>
    <w:rsid w:val="006C49A9"/>
    <w:rsid w:val="006C5A3F"/>
    <w:rsid w:val="006C64DE"/>
    <w:rsid w:val="006D0577"/>
    <w:rsid w:val="006D233C"/>
    <w:rsid w:val="006D5C7B"/>
    <w:rsid w:val="006D6267"/>
    <w:rsid w:val="006E73DD"/>
    <w:rsid w:val="006F0C20"/>
    <w:rsid w:val="006F2A08"/>
    <w:rsid w:val="006F2E51"/>
    <w:rsid w:val="006F41B6"/>
    <w:rsid w:val="007049EF"/>
    <w:rsid w:val="007131DE"/>
    <w:rsid w:val="00715C3B"/>
    <w:rsid w:val="007173F9"/>
    <w:rsid w:val="00721CBB"/>
    <w:rsid w:val="00723CD9"/>
    <w:rsid w:val="00724EA4"/>
    <w:rsid w:val="00725FF1"/>
    <w:rsid w:val="00731DF6"/>
    <w:rsid w:val="00735C28"/>
    <w:rsid w:val="00736A87"/>
    <w:rsid w:val="00737B45"/>
    <w:rsid w:val="00741D22"/>
    <w:rsid w:val="00742655"/>
    <w:rsid w:val="00743E93"/>
    <w:rsid w:val="0074435F"/>
    <w:rsid w:val="00744FE0"/>
    <w:rsid w:val="007459E1"/>
    <w:rsid w:val="007461B1"/>
    <w:rsid w:val="007524FD"/>
    <w:rsid w:val="0075316E"/>
    <w:rsid w:val="00753B96"/>
    <w:rsid w:val="00754B22"/>
    <w:rsid w:val="00754FD8"/>
    <w:rsid w:val="00755D86"/>
    <w:rsid w:val="007560AD"/>
    <w:rsid w:val="0075762A"/>
    <w:rsid w:val="007619BB"/>
    <w:rsid w:val="00762418"/>
    <w:rsid w:val="00763431"/>
    <w:rsid w:val="00766BEA"/>
    <w:rsid w:val="00766EF3"/>
    <w:rsid w:val="00770405"/>
    <w:rsid w:val="00772CC9"/>
    <w:rsid w:val="007745FF"/>
    <w:rsid w:val="00777CCA"/>
    <w:rsid w:val="00781A04"/>
    <w:rsid w:val="00781A9E"/>
    <w:rsid w:val="00782B02"/>
    <w:rsid w:val="0078397B"/>
    <w:rsid w:val="00784A71"/>
    <w:rsid w:val="00784ABC"/>
    <w:rsid w:val="00784CDF"/>
    <w:rsid w:val="0078525A"/>
    <w:rsid w:val="00785783"/>
    <w:rsid w:val="00786DAA"/>
    <w:rsid w:val="007929E9"/>
    <w:rsid w:val="00793A91"/>
    <w:rsid w:val="007A02E1"/>
    <w:rsid w:val="007A04C6"/>
    <w:rsid w:val="007A0ED8"/>
    <w:rsid w:val="007A1280"/>
    <w:rsid w:val="007A2BAD"/>
    <w:rsid w:val="007A3CF1"/>
    <w:rsid w:val="007A4EAA"/>
    <w:rsid w:val="007B20D6"/>
    <w:rsid w:val="007C3773"/>
    <w:rsid w:val="007C4810"/>
    <w:rsid w:val="007C50C6"/>
    <w:rsid w:val="007C63D0"/>
    <w:rsid w:val="007D15AB"/>
    <w:rsid w:val="007D410F"/>
    <w:rsid w:val="007D597E"/>
    <w:rsid w:val="007D7413"/>
    <w:rsid w:val="007D79AC"/>
    <w:rsid w:val="007D7B67"/>
    <w:rsid w:val="007E1503"/>
    <w:rsid w:val="007E1D27"/>
    <w:rsid w:val="007E2C31"/>
    <w:rsid w:val="007F1854"/>
    <w:rsid w:val="007F3F0C"/>
    <w:rsid w:val="007F6F16"/>
    <w:rsid w:val="00800A5B"/>
    <w:rsid w:val="00801395"/>
    <w:rsid w:val="00801521"/>
    <w:rsid w:val="0080322E"/>
    <w:rsid w:val="00805517"/>
    <w:rsid w:val="00810AF8"/>
    <w:rsid w:val="00811143"/>
    <w:rsid w:val="00811A2F"/>
    <w:rsid w:val="0081240E"/>
    <w:rsid w:val="008128D3"/>
    <w:rsid w:val="00812C50"/>
    <w:rsid w:val="008158E3"/>
    <w:rsid w:val="00816001"/>
    <w:rsid w:val="00816BB4"/>
    <w:rsid w:val="008200F9"/>
    <w:rsid w:val="00820412"/>
    <w:rsid w:val="00820C81"/>
    <w:rsid w:val="00823652"/>
    <w:rsid w:val="00825FB6"/>
    <w:rsid w:val="00830427"/>
    <w:rsid w:val="00832896"/>
    <w:rsid w:val="00832C99"/>
    <w:rsid w:val="0083463A"/>
    <w:rsid w:val="00835557"/>
    <w:rsid w:val="008365E5"/>
    <w:rsid w:val="00837286"/>
    <w:rsid w:val="008374F1"/>
    <w:rsid w:val="00841147"/>
    <w:rsid w:val="00844C15"/>
    <w:rsid w:val="0084589A"/>
    <w:rsid w:val="008459FA"/>
    <w:rsid w:val="00845C0E"/>
    <w:rsid w:val="008526D7"/>
    <w:rsid w:val="00853E7A"/>
    <w:rsid w:val="008544BA"/>
    <w:rsid w:val="00854906"/>
    <w:rsid w:val="00854E2A"/>
    <w:rsid w:val="00855FF5"/>
    <w:rsid w:val="00862008"/>
    <w:rsid w:val="00862F01"/>
    <w:rsid w:val="008641F6"/>
    <w:rsid w:val="008646E5"/>
    <w:rsid w:val="00866D90"/>
    <w:rsid w:val="00867E65"/>
    <w:rsid w:val="00870A43"/>
    <w:rsid w:val="00871505"/>
    <w:rsid w:val="008750CA"/>
    <w:rsid w:val="0087777C"/>
    <w:rsid w:val="00880521"/>
    <w:rsid w:val="00881918"/>
    <w:rsid w:val="00882CDB"/>
    <w:rsid w:val="008833CC"/>
    <w:rsid w:val="0088602C"/>
    <w:rsid w:val="0088708D"/>
    <w:rsid w:val="008903B0"/>
    <w:rsid w:val="00890F9A"/>
    <w:rsid w:val="008927C8"/>
    <w:rsid w:val="0089294A"/>
    <w:rsid w:val="008933D3"/>
    <w:rsid w:val="00893439"/>
    <w:rsid w:val="00894E9E"/>
    <w:rsid w:val="008965E9"/>
    <w:rsid w:val="008A0B79"/>
    <w:rsid w:val="008A3522"/>
    <w:rsid w:val="008A62E5"/>
    <w:rsid w:val="008A6C76"/>
    <w:rsid w:val="008B602F"/>
    <w:rsid w:val="008B656D"/>
    <w:rsid w:val="008C0A51"/>
    <w:rsid w:val="008C0DF7"/>
    <w:rsid w:val="008C1799"/>
    <w:rsid w:val="008C2D6B"/>
    <w:rsid w:val="008C2E1A"/>
    <w:rsid w:val="008C4618"/>
    <w:rsid w:val="008C4AEA"/>
    <w:rsid w:val="008C7229"/>
    <w:rsid w:val="008C7DFC"/>
    <w:rsid w:val="008D0F6B"/>
    <w:rsid w:val="008D128D"/>
    <w:rsid w:val="008D2BAD"/>
    <w:rsid w:val="008D3106"/>
    <w:rsid w:val="008D4BE6"/>
    <w:rsid w:val="008D5023"/>
    <w:rsid w:val="008E2041"/>
    <w:rsid w:val="008E3FE5"/>
    <w:rsid w:val="008E57AA"/>
    <w:rsid w:val="008E706E"/>
    <w:rsid w:val="008F066C"/>
    <w:rsid w:val="008F0CDD"/>
    <w:rsid w:val="008F10F2"/>
    <w:rsid w:val="008F24A7"/>
    <w:rsid w:val="008F3960"/>
    <w:rsid w:val="008F57FE"/>
    <w:rsid w:val="008F736F"/>
    <w:rsid w:val="00900025"/>
    <w:rsid w:val="00900E58"/>
    <w:rsid w:val="00900F0E"/>
    <w:rsid w:val="00902146"/>
    <w:rsid w:val="0090223F"/>
    <w:rsid w:val="009053F7"/>
    <w:rsid w:val="009104C4"/>
    <w:rsid w:val="009105C9"/>
    <w:rsid w:val="00910E46"/>
    <w:rsid w:val="009125E5"/>
    <w:rsid w:val="009125F6"/>
    <w:rsid w:val="00914704"/>
    <w:rsid w:val="00915C43"/>
    <w:rsid w:val="009166EB"/>
    <w:rsid w:val="00920FEF"/>
    <w:rsid w:val="00923ED2"/>
    <w:rsid w:val="00924059"/>
    <w:rsid w:val="0092694E"/>
    <w:rsid w:val="009276A2"/>
    <w:rsid w:val="00927D79"/>
    <w:rsid w:val="0093006C"/>
    <w:rsid w:val="0093183C"/>
    <w:rsid w:val="009327F6"/>
    <w:rsid w:val="00934C0F"/>
    <w:rsid w:val="00935714"/>
    <w:rsid w:val="00936B51"/>
    <w:rsid w:val="00937725"/>
    <w:rsid w:val="00941753"/>
    <w:rsid w:val="009432C6"/>
    <w:rsid w:val="009433AD"/>
    <w:rsid w:val="009464E5"/>
    <w:rsid w:val="009507C0"/>
    <w:rsid w:val="00950AD2"/>
    <w:rsid w:val="00951AF3"/>
    <w:rsid w:val="0095378C"/>
    <w:rsid w:val="00961DA2"/>
    <w:rsid w:val="009623CE"/>
    <w:rsid w:val="00962CBA"/>
    <w:rsid w:val="0096324F"/>
    <w:rsid w:val="0097134A"/>
    <w:rsid w:val="0097246D"/>
    <w:rsid w:val="00980743"/>
    <w:rsid w:val="009823DB"/>
    <w:rsid w:val="00991A5B"/>
    <w:rsid w:val="009942BF"/>
    <w:rsid w:val="00994EE8"/>
    <w:rsid w:val="009963C0"/>
    <w:rsid w:val="00996597"/>
    <w:rsid w:val="00996632"/>
    <w:rsid w:val="009972F2"/>
    <w:rsid w:val="009974B4"/>
    <w:rsid w:val="009A0FEE"/>
    <w:rsid w:val="009A14F0"/>
    <w:rsid w:val="009A1924"/>
    <w:rsid w:val="009A1EF4"/>
    <w:rsid w:val="009A2DAA"/>
    <w:rsid w:val="009A32A3"/>
    <w:rsid w:val="009A4D7A"/>
    <w:rsid w:val="009A7744"/>
    <w:rsid w:val="009B1B83"/>
    <w:rsid w:val="009B4CFE"/>
    <w:rsid w:val="009B6375"/>
    <w:rsid w:val="009B645E"/>
    <w:rsid w:val="009C6266"/>
    <w:rsid w:val="009D0ACB"/>
    <w:rsid w:val="009D1887"/>
    <w:rsid w:val="009D23F1"/>
    <w:rsid w:val="009D4010"/>
    <w:rsid w:val="009D6B4B"/>
    <w:rsid w:val="009D73B6"/>
    <w:rsid w:val="009D7705"/>
    <w:rsid w:val="009D7AFA"/>
    <w:rsid w:val="009E3788"/>
    <w:rsid w:val="009E4920"/>
    <w:rsid w:val="009E4F6D"/>
    <w:rsid w:val="009F1E61"/>
    <w:rsid w:val="009F2F3C"/>
    <w:rsid w:val="009F4737"/>
    <w:rsid w:val="009F6DA6"/>
    <w:rsid w:val="009F6DF2"/>
    <w:rsid w:val="009F745E"/>
    <w:rsid w:val="009F79C7"/>
    <w:rsid w:val="00A0025B"/>
    <w:rsid w:val="00A009D0"/>
    <w:rsid w:val="00A0604D"/>
    <w:rsid w:val="00A079FF"/>
    <w:rsid w:val="00A10FB0"/>
    <w:rsid w:val="00A21E16"/>
    <w:rsid w:val="00A24938"/>
    <w:rsid w:val="00A303EC"/>
    <w:rsid w:val="00A32662"/>
    <w:rsid w:val="00A32D8E"/>
    <w:rsid w:val="00A37AEF"/>
    <w:rsid w:val="00A37CC5"/>
    <w:rsid w:val="00A41AD7"/>
    <w:rsid w:val="00A41C57"/>
    <w:rsid w:val="00A42991"/>
    <w:rsid w:val="00A42AB9"/>
    <w:rsid w:val="00A44784"/>
    <w:rsid w:val="00A44B86"/>
    <w:rsid w:val="00A44C49"/>
    <w:rsid w:val="00A45537"/>
    <w:rsid w:val="00A51C91"/>
    <w:rsid w:val="00A520D7"/>
    <w:rsid w:val="00A539FD"/>
    <w:rsid w:val="00A55761"/>
    <w:rsid w:val="00A57994"/>
    <w:rsid w:val="00A57D29"/>
    <w:rsid w:val="00A710F9"/>
    <w:rsid w:val="00A724B4"/>
    <w:rsid w:val="00A75E21"/>
    <w:rsid w:val="00A77152"/>
    <w:rsid w:val="00A83553"/>
    <w:rsid w:val="00A84724"/>
    <w:rsid w:val="00A87C5D"/>
    <w:rsid w:val="00A9023B"/>
    <w:rsid w:val="00A90534"/>
    <w:rsid w:val="00A91514"/>
    <w:rsid w:val="00A917A7"/>
    <w:rsid w:val="00A95900"/>
    <w:rsid w:val="00A96BC2"/>
    <w:rsid w:val="00AA06B9"/>
    <w:rsid w:val="00AA1919"/>
    <w:rsid w:val="00AB0011"/>
    <w:rsid w:val="00AB153D"/>
    <w:rsid w:val="00AB1708"/>
    <w:rsid w:val="00AC0AE1"/>
    <w:rsid w:val="00AC1820"/>
    <w:rsid w:val="00AC5362"/>
    <w:rsid w:val="00AC5388"/>
    <w:rsid w:val="00AC5617"/>
    <w:rsid w:val="00AD0C0C"/>
    <w:rsid w:val="00AD0CB1"/>
    <w:rsid w:val="00AD2F10"/>
    <w:rsid w:val="00AD4844"/>
    <w:rsid w:val="00AD4A14"/>
    <w:rsid w:val="00AD5B4A"/>
    <w:rsid w:val="00AD6C33"/>
    <w:rsid w:val="00AE0068"/>
    <w:rsid w:val="00AE2D5E"/>
    <w:rsid w:val="00AE443C"/>
    <w:rsid w:val="00AE568E"/>
    <w:rsid w:val="00AE5DD5"/>
    <w:rsid w:val="00AF028C"/>
    <w:rsid w:val="00AF0364"/>
    <w:rsid w:val="00AF1591"/>
    <w:rsid w:val="00AF1D2A"/>
    <w:rsid w:val="00AF5AD5"/>
    <w:rsid w:val="00AF63CF"/>
    <w:rsid w:val="00AF6743"/>
    <w:rsid w:val="00B000A2"/>
    <w:rsid w:val="00B0499A"/>
    <w:rsid w:val="00B068E8"/>
    <w:rsid w:val="00B10C71"/>
    <w:rsid w:val="00B10CB0"/>
    <w:rsid w:val="00B161F5"/>
    <w:rsid w:val="00B2294A"/>
    <w:rsid w:val="00B23D79"/>
    <w:rsid w:val="00B258CE"/>
    <w:rsid w:val="00B30EA4"/>
    <w:rsid w:val="00B35437"/>
    <w:rsid w:val="00B35814"/>
    <w:rsid w:val="00B35A8D"/>
    <w:rsid w:val="00B35C4D"/>
    <w:rsid w:val="00B37D7C"/>
    <w:rsid w:val="00B40687"/>
    <w:rsid w:val="00B411A6"/>
    <w:rsid w:val="00B41279"/>
    <w:rsid w:val="00B50EBF"/>
    <w:rsid w:val="00B5132D"/>
    <w:rsid w:val="00B54B1D"/>
    <w:rsid w:val="00B54FF6"/>
    <w:rsid w:val="00B576DF"/>
    <w:rsid w:val="00B611DA"/>
    <w:rsid w:val="00B62F01"/>
    <w:rsid w:val="00B62FC1"/>
    <w:rsid w:val="00B64051"/>
    <w:rsid w:val="00B659CC"/>
    <w:rsid w:val="00B76CDB"/>
    <w:rsid w:val="00B83BEB"/>
    <w:rsid w:val="00B856DC"/>
    <w:rsid w:val="00B8755B"/>
    <w:rsid w:val="00B90BB3"/>
    <w:rsid w:val="00B91B4A"/>
    <w:rsid w:val="00B920BB"/>
    <w:rsid w:val="00B93AC8"/>
    <w:rsid w:val="00B94A10"/>
    <w:rsid w:val="00B9609E"/>
    <w:rsid w:val="00B97762"/>
    <w:rsid w:val="00BA056A"/>
    <w:rsid w:val="00BA0CE2"/>
    <w:rsid w:val="00BA0D00"/>
    <w:rsid w:val="00BA3513"/>
    <w:rsid w:val="00BB13BF"/>
    <w:rsid w:val="00BB1480"/>
    <w:rsid w:val="00BB1A0D"/>
    <w:rsid w:val="00BB257A"/>
    <w:rsid w:val="00BB3EB0"/>
    <w:rsid w:val="00BB4C6E"/>
    <w:rsid w:val="00BB5FE9"/>
    <w:rsid w:val="00BB71F9"/>
    <w:rsid w:val="00BC1376"/>
    <w:rsid w:val="00BC2F10"/>
    <w:rsid w:val="00BC39E9"/>
    <w:rsid w:val="00BC54AE"/>
    <w:rsid w:val="00BC68E0"/>
    <w:rsid w:val="00BD35AE"/>
    <w:rsid w:val="00BD3CFF"/>
    <w:rsid w:val="00BD7894"/>
    <w:rsid w:val="00BE15A4"/>
    <w:rsid w:val="00BE18A6"/>
    <w:rsid w:val="00BE2357"/>
    <w:rsid w:val="00BE60D9"/>
    <w:rsid w:val="00BE6174"/>
    <w:rsid w:val="00BE637D"/>
    <w:rsid w:val="00BE6D4D"/>
    <w:rsid w:val="00BF2885"/>
    <w:rsid w:val="00C006C1"/>
    <w:rsid w:val="00C012CE"/>
    <w:rsid w:val="00C01393"/>
    <w:rsid w:val="00C02920"/>
    <w:rsid w:val="00C0417D"/>
    <w:rsid w:val="00C10383"/>
    <w:rsid w:val="00C119FF"/>
    <w:rsid w:val="00C11D8F"/>
    <w:rsid w:val="00C134C7"/>
    <w:rsid w:val="00C1563D"/>
    <w:rsid w:val="00C17A52"/>
    <w:rsid w:val="00C223B0"/>
    <w:rsid w:val="00C22CC1"/>
    <w:rsid w:val="00C22EFC"/>
    <w:rsid w:val="00C23428"/>
    <w:rsid w:val="00C235EF"/>
    <w:rsid w:val="00C238F5"/>
    <w:rsid w:val="00C258C8"/>
    <w:rsid w:val="00C267EF"/>
    <w:rsid w:val="00C30806"/>
    <w:rsid w:val="00C30DE8"/>
    <w:rsid w:val="00C37F99"/>
    <w:rsid w:val="00C412E4"/>
    <w:rsid w:val="00C41997"/>
    <w:rsid w:val="00C41B55"/>
    <w:rsid w:val="00C43220"/>
    <w:rsid w:val="00C44E25"/>
    <w:rsid w:val="00C45C43"/>
    <w:rsid w:val="00C4756D"/>
    <w:rsid w:val="00C5003C"/>
    <w:rsid w:val="00C561BE"/>
    <w:rsid w:val="00C572AE"/>
    <w:rsid w:val="00C57B57"/>
    <w:rsid w:val="00C57F18"/>
    <w:rsid w:val="00C60ADE"/>
    <w:rsid w:val="00C6457E"/>
    <w:rsid w:val="00C64623"/>
    <w:rsid w:val="00C743D0"/>
    <w:rsid w:val="00C75FC1"/>
    <w:rsid w:val="00C76619"/>
    <w:rsid w:val="00C77C60"/>
    <w:rsid w:val="00C81693"/>
    <w:rsid w:val="00C831B7"/>
    <w:rsid w:val="00C8536B"/>
    <w:rsid w:val="00C87094"/>
    <w:rsid w:val="00C877D0"/>
    <w:rsid w:val="00C87CB7"/>
    <w:rsid w:val="00C9432C"/>
    <w:rsid w:val="00C94AF7"/>
    <w:rsid w:val="00C94B45"/>
    <w:rsid w:val="00C9541F"/>
    <w:rsid w:val="00C9708F"/>
    <w:rsid w:val="00C973C1"/>
    <w:rsid w:val="00CA0CFB"/>
    <w:rsid w:val="00CA34B5"/>
    <w:rsid w:val="00CA5176"/>
    <w:rsid w:val="00CA585F"/>
    <w:rsid w:val="00CA643A"/>
    <w:rsid w:val="00CB0579"/>
    <w:rsid w:val="00CB1348"/>
    <w:rsid w:val="00CB29EF"/>
    <w:rsid w:val="00CB4685"/>
    <w:rsid w:val="00CB494B"/>
    <w:rsid w:val="00CB5B2C"/>
    <w:rsid w:val="00CB60B7"/>
    <w:rsid w:val="00CB6CC3"/>
    <w:rsid w:val="00CB734D"/>
    <w:rsid w:val="00CC4B4F"/>
    <w:rsid w:val="00CC5162"/>
    <w:rsid w:val="00CC6940"/>
    <w:rsid w:val="00CC744E"/>
    <w:rsid w:val="00CD16A3"/>
    <w:rsid w:val="00CD31AF"/>
    <w:rsid w:val="00CE07D8"/>
    <w:rsid w:val="00CE1437"/>
    <w:rsid w:val="00CE2D29"/>
    <w:rsid w:val="00CE5B5F"/>
    <w:rsid w:val="00CE7BD5"/>
    <w:rsid w:val="00CF1FD3"/>
    <w:rsid w:val="00CF61FA"/>
    <w:rsid w:val="00CF7099"/>
    <w:rsid w:val="00D0060A"/>
    <w:rsid w:val="00D023D3"/>
    <w:rsid w:val="00D03011"/>
    <w:rsid w:val="00D03313"/>
    <w:rsid w:val="00D04B59"/>
    <w:rsid w:val="00D0539D"/>
    <w:rsid w:val="00D055C1"/>
    <w:rsid w:val="00D05B24"/>
    <w:rsid w:val="00D11E86"/>
    <w:rsid w:val="00D12328"/>
    <w:rsid w:val="00D14547"/>
    <w:rsid w:val="00D21845"/>
    <w:rsid w:val="00D23F58"/>
    <w:rsid w:val="00D26C4F"/>
    <w:rsid w:val="00D309EA"/>
    <w:rsid w:val="00D31D24"/>
    <w:rsid w:val="00D34422"/>
    <w:rsid w:val="00D34780"/>
    <w:rsid w:val="00D35014"/>
    <w:rsid w:val="00D41328"/>
    <w:rsid w:val="00D41E52"/>
    <w:rsid w:val="00D44E60"/>
    <w:rsid w:val="00D45BAC"/>
    <w:rsid w:val="00D50464"/>
    <w:rsid w:val="00D507E3"/>
    <w:rsid w:val="00D52417"/>
    <w:rsid w:val="00D52554"/>
    <w:rsid w:val="00D52725"/>
    <w:rsid w:val="00D53421"/>
    <w:rsid w:val="00D554EF"/>
    <w:rsid w:val="00D61EBC"/>
    <w:rsid w:val="00D6492D"/>
    <w:rsid w:val="00D73B3E"/>
    <w:rsid w:val="00D73C7C"/>
    <w:rsid w:val="00D745AF"/>
    <w:rsid w:val="00D74F97"/>
    <w:rsid w:val="00D828C6"/>
    <w:rsid w:val="00D8391E"/>
    <w:rsid w:val="00D83C21"/>
    <w:rsid w:val="00D84C16"/>
    <w:rsid w:val="00D87A1B"/>
    <w:rsid w:val="00D92A52"/>
    <w:rsid w:val="00D92CA2"/>
    <w:rsid w:val="00D953F4"/>
    <w:rsid w:val="00DA1B07"/>
    <w:rsid w:val="00DA4345"/>
    <w:rsid w:val="00DA4B69"/>
    <w:rsid w:val="00DA5197"/>
    <w:rsid w:val="00DA5A58"/>
    <w:rsid w:val="00DB3777"/>
    <w:rsid w:val="00DB505D"/>
    <w:rsid w:val="00DB5F00"/>
    <w:rsid w:val="00DB72DE"/>
    <w:rsid w:val="00DC1FC6"/>
    <w:rsid w:val="00DC4D5C"/>
    <w:rsid w:val="00DC6CAC"/>
    <w:rsid w:val="00DC6D05"/>
    <w:rsid w:val="00DC7384"/>
    <w:rsid w:val="00DC7476"/>
    <w:rsid w:val="00DD4A68"/>
    <w:rsid w:val="00DD522D"/>
    <w:rsid w:val="00DD6665"/>
    <w:rsid w:val="00DE082E"/>
    <w:rsid w:val="00DE18C7"/>
    <w:rsid w:val="00DE23D1"/>
    <w:rsid w:val="00DE28E5"/>
    <w:rsid w:val="00DF1FB7"/>
    <w:rsid w:val="00DF231F"/>
    <w:rsid w:val="00DF2435"/>
    <w:rsid w:val="00DF2BDB"/>
    <w:rsid w:val="00DF2DA0"/>
    <w:rsid w:val="00DF3ABE"/>
    <w:rsid w:val="00DF41A4"/>
    <w:rsid w:val="00DF5260"/>
    <w:rsid w:val="00DF68AD"/>
    <w:rsid w:val="00DF6974"/>
    <w:rsid w:val="00DF7BF7"/>
    <w:rsid w:val="00E01739"/>
    <w:rsid w:val="00E024E1"/>
    <w:rsid w:val="00E144A0"/>
    <w:rsid w:val="00E14EC3"/>
    <w:rsid w:val="00E16661"/>
    <w:rsid w:val="00E20F0E"/>
    <w:rsid w:val="00E2119F"/>
    <w:rsid w:val="00E22874"/>
    <w:rsid w:val="00E240FF"/>
    <w:rsid w:val="00E25E1A"/>
    <w:rsid w:val="00E262E4"/>
    <w:rsid w:val="00E266F1"/>
    <w:rsid w:val="00E27913"/>
    <w:rsid w:val="00E27EBA"/>
    <w:rsid w:val="00E30B62"/>
    <w:rsid w:val="00E315C9"/>
    <w:rsid w:val="00E3168C"/>
    <w:rsid w:val="00E31B90"/>
    <w:rsid w:val="00E32971"/>
    <w:rsid w:val="00E33D62"/>
    <w:rsid w:val="00E34ED5"/>
    <w:rsid w:val="00E35D83"/>
    <w:rsid w:val="00E36A8D"/>
    <w:rsid w:val="00E40B0C"/>
    <w:rsid w:val="00E40FCB"/>
    <w:rsid w:val="00E41A39"/>
    <w:rsid w:val="00E42D50"/>
    <w:rsid w:val="00E439AD"/>
    <w:rsid w:val="00E456EA"/>
    <w:rsid w:val="00E45728"/>
    <w:rsid w:val="00E46858"/>
    <w:rsid w:val="00E473E9"/>
    <w:rsid w:val="00E50041"/>
    <w:rsid w:val="00E503D5"/>
    <w:rsid w:val="00E5050D"/>
    <w:rsid w:val="00E55E29"/>
    <w:rsid w:val="00E57778"/>
    <w:rsid w:val="00E64ED3"/>
    <w:rsid w:val="00E6552C"/>
    <w:rsid w:val="00E6555C"/>
    <w:rsid w:val="00E7073D"/>
    <w:rsid w:val="00E71C96"/>
    <w:rsid w:val="00E732D4"/>
    <w:rsid w:val="00E74A13"/>
    <w:rsid w:val="00E75007"/>
    <w:rsid w:val="00E76BBC"/>
    <w:rsid w:val="00E76E69"/>
    <w:rsid w:val="00E80569"/>
    <w:rsid w:val="00E82E24"/>
    <w:rsid w:val="00E84E00"/>
    <w:rsid w:val="00E8513C"/>
    <w:rsid w:val="00E859E3"/>
    <w:rsid w:val="00E8747E"/>
    <w:rsid w:val="00E91840"/>
    <w:rsid w:val="00E94E1C"/>
    <w:rsid w:val="00E9577B"/>
    <w:rsid w:val="00E96955"/>
    <w:rsid w:val="00E972CE"/>
    <w:rsid w:val="00E97723"/>
    <w:rsid w:val="00EA0254"/>
    <w:rsid w:val="00EA1199"/>
    <w:rsid w:val="00EA398A"/>
    <w:rsid w:val="00EA3E92"/>
    <w:rsid w:val="00EA4154"/>
    <w:rsid w:val="00EA694E"/>
    <w:rsid w:val="00EA7119"/>
    <w:rsid w:val="00EB03BE"/>
    <w:rsid w:val="00EB2B43"/>
    <w:rsid w:val="00EB2F51"/>
    <w:rsid w:val="00EB3905"/>
    <w:rsid w:val="00EB3939"/>
    <w:rsid w:val="00EB3B59"/>
    <w:rsid w:val="00EB4DDD"/>
    <w:rsid w:val="00EB5938"/>
    <w:rsid w:val="00EB5B91"/>
    <w:rsid w:val="00EB7DCF"/>
    <w:rsid w:val="00EC0B3E"/>
    <w:rsid w:val="00EC0E39"/>
    <w:rsid w:val="00EC458C"/>
    <w:rsid w:val="00EC4655"/>
    <w:rsid w:val="00EC550E"/>
    <w:rsid w:val="00ED6967"/>
    <w:rsid w:val="00ED6B4E"/>
    <w:rsid w:val="00ED6E5E"/>
    <w:rsid w:val="00EE05AF"/>
    <w:rsid w:val="00EE1DEA"/>
    <w:rsid w:val="00EE2E47"/>
    <w:rsid w:val="00EE4E30"/>
    <w:rsid w:val="00EF02A0"/>
    <w:rsid w:val="00EF06DF"/>
    <w:rsid w:val="00EF0D9D"/>
    <w:rsid w:val="00EF3AA8"/>
    <w:rsid w:val="00EF53B8"/>
    <w:rsid w:val="00EF60FF"/>
    <w:rsid w:val="00EF7743"/>
    <w:rsid w:val="00F00508"/>
    <w:rsid w:val="00F00D91"/>
    <w:rsid w:val="00F02584"/>
    <w:rsid w:val="00F0371D"/>
    <w:rsid w:val="00F03988"/>
    <w:rsid w:val="00F04676"/>
    <w:rsid w:val="00F04801"/>
    <w:rsid w:val="00F04C89"/>
    <w:rsid w:val="00F05A83"/>
    <w:rsid w:val="00F05EC9"/>
    <w:rsid w:val="00F0604E"/>
    <w:rsid w:val="00F06322"/>
    <w:rsid w:val="00F06BC1"/>
    <w:rsid w:val="00F07063"/>
    <w:rsid w:val="00F07EBC"/>
    <w:rsid w:val="00F23F61"/>
    <w:rsid w:val="00F252F5"/>
    <w:rsid w:val="00F2631B"/>
    <w:rsid w:val="00F267F7"/>
    <w:rsid w:val="00F31112"/>
    <w:rsid w:val="00F3307A"/>
    <w:rsid w:val="00F334B8"/>
    <w:rsid w:val="00F33AC4"/>
    <w:rsid w:val="00F361C7"/>
    <w:rsid w:val="00F36E84"/>
    <w:rsid w:val="00F3787E"/>
    <w:rsid w:val="00F41C42"/>
    <w:rsid w:val="00F4249A"/>
    <w:rsid w:val="00F44F47"/>
    <w:rsid w:val="00F46225"/>
    <w:rsid w:val="00F467EB"/>
    <w:rsid w:val="00F50F74"/>
    <w:rsid w:val="00F52062"/>
    <w:rsid w:val="00F5210B"/>
    <w:rsid w:val="00F53EEA"/>
    <w:rsid w:val="00F54D1F"/>
    <w:rsid w:val="00F567F3"/>
    <w:rsid w:val="00F56FA4"/>
    <w:rsid w:val="00F606BF"/>
    <w:rsid w:val="00F6260C"/>
    <w:rsid w:val="00F636E9"/>
    <w:rsid w:val="00F6471F"/>
    <w:rsid w:val="00F64972"/>
    <w:rsid w:val="00F64E22"/>
    <w:rsid w:val="00F66895"/>
    <w:rsid w:val="00F70292"/>
    <w:rsid w:val="00F70777"/>
    <w:rsid w:val="00F71071"/>
    <w:rsid w:val="00F742D4"/>
    <w:rsid w:val="00F77317"/>
    <w:rsid w:val="00F77680"/>
    <w:rsid w:val="00F77BF5"/>
    <w:rsid w:val="00F83BE6"/>
    <w:rsid w:val="00F84ACF"/>
    <w:rsid w:val="00F90B35"/>
    <w:rsid w:val="00F92BD1"/>
    <w:rsid w:val="00F930B4"/>
    <w:rsid w:val="00F95AA3"/>
    <w:rsid w:val="00FA1646"/>
    <w:rsid w:val="00FA2FEB"/>
    <w:rsid w:val="00FA36EE"/>
    <w:rsid w:val="00FA40BC"/>
    <w:rsid w:val="00FA5BFF"/>
    <w:rsid w:val="00FA69CB"/>
    <w:rsid w:val="00FA71BB"/>
    <w:rsid w:val="00FC09AC"/>
    <w:rsid w:val="00FC30DC"/>
    <w:rsid w:val="00FC32ED"/>
    <w:rsid w:val="00FC6B24"/>
    <w:rsid w:val="00FD42CF"/>
    <w:rsid w:val="00FE4B1F"/>
    <w:rsid w:val="00FE4CE4"/>
    <w:rsid w:val="00FE6B4B"/>
    <w:rsid w:val="00FF0C88"/>
    <w:rsid w:val="00FF6B69"/>
    <w:rsid w:val="00FF79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4D23B6"/>
  <w15:docId w15:val="{49930C8C-7D2C-4C96-AABC-698989D89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4685"/>
    <w:rPr>
      <w:sz w:val="24"/>
      <w:szCs w:val="24"/>
    </w:rPr>
  </w:style>
  <w:style w:type="paragraph" w:styleId="Heading1">
    <w:name w:val="heading 1"/>
    <w:basedOn w:val="Normal"/>
    <w:next w:val="Normal"/>
    <w:qFormat/>
    <w:rsid w:val="001D4C0F"/>
    <w:pPr>
      <w:keepNext/>
      <w:tabs>
        <w:tab w:val="left" w:pos="540"/>
      </w:tabs>
      <w:outlineLvl w:val="0"/>
    </w:pPr>
    <w:rPr>
      <w:rFonts w:ascii="Trebuchet MS" w:hAnsi="Trebuchet MS"/>
      <w:b/>
      <w:bCs/>
      <w:sz w:val="20"/>
      <w:lang w:eastAsia="en-US"/>
    </w:rPr>
  </w:style>
  <w:style w:type="paragraph" w:styleId="Heading4">
    <w:name w:val="heading 4"/>
    <w:basedOn w:val="Normal"/>
    <w:next w:val="Normal"/>
    <w:link w:val="Heading4Char"/>
    <w:uiPriority w:val="9"/>
    <w:unhideWhenUsed/>
    <w:qFormat/>
    <w:rsid w:val="009972F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alutation">
    <w:name w:val="Salutation"/>
    <w:basedOn w:val="Normal"/>
    <w:next w:val="Normal"/>
    <w:pPr>
      <w:spacing w:before="240" w:after="240" w:line="240" w:lineRule="atLeast"/>
    </w:pPr>
    <w:rPr>
      <w:rFonts w:ascii="Arial" w:eastAsia="MS Mincho" w:hAnsi="Arial"/>
      <w:kern w:val="18"/>
      <w:sz w:val="22"/>
      <w:szCs w:val="20"/>
      <w:lang w:eastAsia="en-US"/>
    </w:rPr>
  </w:style>
  <w:style w:type="paragraph" w:styleId="BodyText">
    <w:name w:val="Body Text"/>
    <w:basedOn w:val="Normal"/>
    <w:pPr>
      <w:spacing w:after="240" w:line="240" w:lineRule="atLeast"/>
      <w:jc w:val="both"/>
    </w:pPr>
    <w:rPr>
      <w:rFonts w:ascii="Arial" w:eastAsia="MS Mincho" w:hAnsi="Arial"/>
      <w:kern w:val="18"/>
      <w:sz w:val="22"/>
      <w:szCs w:val="20"/>
      <w:lang w:eastAsia="en-US"/>
    </w:rPr>
  </w:style>
  <w:style w:type="paragraph" w:styleId="Closing">
    <w:name w:val="Closing"/>
    <w:basedOn w:val="Normal"/>
    <w:next w:val="Signature"/>
    <w:pPr>
      <w:keepNext/>
      <w:spacing w:after="120" w:line="240" w:lineRule="atLeast"/>
      <w:jc w:val="both"/>
    </w:pPr>
    <w:rPr>
      <w:rFonts w:ascii="Arial" w:eastAsia="MS Mincho" w:hAnsi="Arial"/>
      <w:kern w:val="18"/>
      <w:sz w:val="22"/>
      <w:szCs w:val="20"/>
      <w:lang w:eastAsia="en-US"/>
    </w:rPr>
  </w:style>
  <w:style w:type="paragraph" w:styleId="Signature">
    <w:name w:val="Signature"/>
    <w:basedOn w:val="Normal"/>
    <w:next w:val="Normal"/>
    <w:pPr>
      <w:keepNext/>
      <w:spacing w:before="880" w:line="240" w:lineRule="atLeast"/>
    </w:pPr>
    <w:rPr>
      <w:rFonts w:ascii="Arial" w:eastAsia="MS Mincho" w:hAnsi="Arial"/>
      <w:kern w:val="18"/>
      <w:sz w:val="22"/>
      <w:szCs w:val="20"/>
      <w:lang w:eastAsia="en-US"/>
    </w:rPr>
  </w:style>
  <w:style w:type="paragraph" w:styleId="Date">
    <w:name w:val="Date"/>
    <w:basedOn w:val="Normal"/>
    <w:next w:val="InsideAddressName"/>
    <w:pPr>
      <w:spacing w:after="220"/>
      <w:jc w:val="both"/>
    </w:pPr>
    <w:rPr>
      <w:rFonts w:ascii="Arial" w:eastAsia="MS Mincho" w:hAnsi="Arial"/>
      <w:kern w:val="18"/>
      <w:sz w:val="22"/>
      <w:szCs w:val="20"/>
      <w:lang w:eastAsia="en-US"/>
    </w:rPr>
  </w:style>
  <w:style w:type="paragraph" w:customStyle="1" w:styleId="InsideAddress">
    <w:name w:val="Inside Address"/>
    <w:basedOn w:val="Normal"/>
    <w:pPr>
      <w:spacing w:line="240" w:lineRule="atLeast"/>
      <w:jc w:val="both"/>
    </w:pPr>
    <w:rPr>
      <w:rFonts w:ascii="Arial" w:eastAsia="MS Mincho" w:hAnsi="Arial"/>
      <w:kern w:val="18"/>
      <w:sz w:val="22"/>
      <w:szCs w:val="20"/>
      <w:lang w:eastAsia="en-US"/>
    </w:rPr>
  </w:style>
  <w:style w:type="paragraph" w:customStyle="1" w:styleId="InsideAddressName">
    <w:name w:val="Inside Address Name"/>
    <w:basedOn w:val="InsideAddress"/>
    <w:next w:val="InsideAddress"/>
    <w:pPr>
      <w:spacing w:before="220"/>
    </w:pPr>
  </w:style>
  <w:style w:type="paragraph" w:styleId="Header">
    <w:name w:val="header"/>
    <w:basedOn w:val="Normal"/>
    <w:pPr>
      <w:tabs>
        <w:tab w:val="center" w:pos="4320"/>
        <w:tab w:val="right" w:pos="8640"/>
      </w:tabs>
      <w:jc w:val="both"/>
    </w:pPr>
    <w:rPr>
      <w:rFonts w:ascii="Arial" w:eastAsia="MS Mincho" w:hAnsi="Arial"/>
      <w:kern w:val="18"/>
      <w:sz w:val="16"/>
      <w:szCs w:val="20"/>
      <w:lang w:eastAsia="en-US"/>
    </w:rPr>
  </w:style>
  <w:style w:type="character" w:styleId="Hyperlink">
    <w:name w:val="Hyperlink"/>
    <w:rPr>
      <w:color w:val="0000FF"/>
      <w:u w:val="single"/>
    </w:rPr>
  </w:style>
  <w:style w:type="paragraph" w:styleId="Footer">
    <w:name w:val="footer"/>
    <w:basedOn w:val="Normal"/>
    <w:link w:val="FooterChar"/>
    <w:uiPriority w:val="99"/>
    <w:pPr>
      <w:tabs>
        <w:tab w:val="center" w:pos="4153"/>
        <w:tab w:val="right" w:pos="8306"/>
      </w:tabs>
      <w:jc w:val="both"/>
    </w:pPr>
    <w:rPr>
      <w:rFonts w:ascii="Arial" w:eastAsia="MS Mincho" w:hAnsi="Arial"/>
      <w:kern w:val="18"/>
      <w:sz w:val="16"/>
      <w:szCs w:val="20"/>
      <w:lang w:val="x-none" w:eastAsia="en-US"/>
    </w:rPr>
  </w:style>
  <w:style w:type="paragraph" w:styleId="BalloonText">
    <w:name w:val="Balloon Text"/>
    <w:basedOn w:val="Normal"/>
    <w:semiHidden/>
    <w:pPr>
      <w:jc w:val="both"/>
    </w:pPr>
    <w:rPr>
      <w:rFonts w:ascii="Tahoma" w:eastAsia="MS Mincho" w:hAnsi="Tahoma" w:cs="Tahoma"/>
      <w:kern w:val="18"/>
      <w:sz w:val="16"/>
      <w:szCs w:val="16"/>
      <w:lang w:eastAsia="en-US"/>
    </w:rPr>
  </w:style>
  <w:style w:type="character" w:customStyle="1" w:styleId="HeaderChar">
    <w:name w:val="Header Char"/>
    <w:rPr>
      <w:rFonts w:ascii="Arial" w:eastAsia="MS Mincho" w:hAnsi="Arial"/>
      <w:kern w:val="18"/>
      <w:sz w:val="16"/>
      <w:lang w:val="en-GB" w:eastAsia="en-US" w:bidi="ar-SA"/>
    </w:rPr>
  </w:style>
  <w:style w:type="character" w:customStyle="1" w:styleId="jaw32">
    <w:name w:val="jaw32"/>
    <w:semiHidden/>
    <w:rsid w:val="00243287"/>
    <w:rPr>
      <w:rFonts w:ascii="Calibri" w:hAnsi="Calibri"/>
      <w:b w:val="0"/>
      <w:bCs w:val="0"/>
      <w:i w:val="0"/>
      <w:iCs w:val="0"/>
      <w:strike w:val="0"/>
      <w:color w:val="0000FF"/>
      <w:sz w:val="24"/>
      <w:szCs w:val="24"/>
      <w:u w:val="none"/>
    </w:rPr>
  </w:style>
  <w:style w:type="character" w:customStyle="1" w:styleId="apple-style-span">
    <w:name w:val="apple-style-span"/>
    <w:basedOn w:val="DefaultParagraphFont"/>
    <w:rsid w:val="001D4C0F"/>
  </w:style>
  <w:style w:type="character" w:customStyle="1" w:styleId="FooterChar">
    <w:name w:val="Footer Char"/>
    <w:link w:val="Footer"/>
    <w:uiPriority w:val="99"/>
    <w:rsid w:val="003A2C08"/>
    <w:rPr>
      <w:rFonts w:ascii="Arial" w:eastAsia="MS Mincho" w:hAnsi="Arial"/>
      <w:kern w:val="18"/>
      <w:sz w:val="16"/>
      <w:lang w:eastAsia="en-US"/>
    </w:rPr>
  </w:style>
  <w:style w:type="character" w:styleId="CommentReference">
    <w:name w:val="annotation reference"/>
    <w:rsid w:val="00534C38"/>
    <w:rPr>
      <w:sz w:val="16"/>
      <w:szCs w:val="16"/>
    </w:rPr>
  </w:style>
  <w:style w:type="paragraph" w:styleId="CommentText">
    <w:name w:val="annotation text"/>
    <w:basedOn w:val="Normal"/>
    <w:link w:val="CommentTextChar"/>
    <w:rsid w:val="00534C38"/>
    <w:pPr>
      <w:jc w:val="both"/>
    </w:pPr>
    <w:rPr>
      <w:rFonts w:ascii="Arial" w:eastAsia="MS Mincho" w:hAnsi="Arial"/>
      <w:kern w:val="18"/>
      <w:sz w:val="20"/>
      <w:szCs w:val="20"/>
      <w:lang w:val="x-none" w:eastAsia="en-US"/>
    </w:rPr>
  </w:style>
  <w:style w:type="character" w:customStyle="1" w:styleId="CommentTextChar">
    <w:name w:val="Comment Text Char"/>
    <w:link w:val="CommentText"/>
    <w:rsid w:val="00534C38"/>
    <w:rPr>
      <w:rFonts w:ascii="Arial" w:eastAsia="MS Mincho" w:hAnsi="Arial"/>
      <w:kern w:val="18"/>
      <w:lang w:eastAsia="en-US"/>
    </w:rPr>
  </w:style>
  <w:style w:type="paragraph" w:styleId="CommentSubject">
    <w:name w:val="annotation subject"/>
    <w:basedOn w:val="CommentText"/>
    <w:next w:val="CommentText"/>
    <w:link w:val="CommentSubjectChar"/>
    <w:rsid w:val="00534C38"/>
    <w:rPr>
      <w:b/>
      <w:bCs/>
    </w:rPr>
  </w:style>
  <w:style w:type="character" w:customStyle="1" w:styleId="CommentSubjectChar">
    <w:name w:val="Comment Subject Char"/>
    <w:link w:val="CommentSubject"/>
    <w:rsid w:val="00534C38"/>
    <w:rPr>
      <w:rFonts w:ascii="Arial" w:eastAsia="MS Mincho" w:hAnsi="Arial"/>
      <w:b/>
      <w:bCs/>
      <w:kern w:val="18"/>
      <w:lang w:eastAsia="en-US"/>
    </w:rPr>
  </w:style>
  <w:style w:type="paragraph" w:styleId="BodyTextIndent">
    <w:name w:val="Body Text Indent"/>
    <w:basedOn w:val="Normal"/>
    <w:link w:val="BodyTextIndentChar"/>
    <w:rsid w:val="00384766"/>
    <w:pPr>
      <w:spacing w:after="120"/>
      <w:ind w:left="283"/>
      <w:jc w:val="both"/>
    </w:pPr>
    <w:rPr>
      <w:rFonts w:ascii="Arial" w:eastAsia="MS Mincho" w:hAnsi="Arial"/>
      <w:kern w:val="18"/>
      <w:sz w:val="22"/>
      <w:szCs w:val="20"/>
      <w:lang w:eastAsia="en-US"/>
    </w:rPr>
  </w:style>
  <w:style w:type="character" w:customStyle="1" w:styleId="BodyTextIndentChar">
    <w:name w:val="Body Text Indent Char"/>
    <w:basedOn w:val="DefaultParagraphFont"/>
    <w:link w:val="BodyTextIndent"/>
    <w:rsid w:val="00384766"/>
    <w:rPr>
      <w:rFonts w:ascii="Arial" w:eastAsia="MS Mincho" w:hAnsi="Arial"/>
      <w:kern w:val="18"/>
      <w:sz w:val="22"/>
      <w:lang w:eastAsia="en-US"/>
    </w:rPr>
  </w:style>
  <w:style w:type="paragraph" w:customStyle="1" w:styleId="Authors">
    <w:name w:val="Authors"/>
    <w:basedOn w:val="Normal"/>
    <w:rsid w:val="007A3CF1"/>
    <w:pPr>
      <w:spacing w:before="120" w:after="360"/>
      <w:jc w:val="center"/>
    </w:pPr>
    <w:rPr>
      <w:lang w:val="en-US" w:eastAsia="en-US"/>
    </w:rPr>
  </w:style>
  <w:style w:type="paragraph" w:customStyle="1" w:styleId="Referencesandnotes">
    <w:name w:val="References and notes"/>
    <w:basedOn w:val="Normal"/>
    <w:rsid w:val="007A3CF1"/>
    <w:pPr>
      <w:spacing w:before="120"/>
      <w:ind w:left="720" w:hanging="720"/>
    </w:pPr>
    <w:rPr>
      <w:lang w:val="en-US" w:eastAsia="en-US"/>
    </w:rPr>
  </w:style>
  <w:style w:type="character" w:customStyle="1" w:styleId="package--maintainer">
    <w:name w:val="package--maintainer"/>
    <w:basedOn w:val="DefaultParagraphFont"/>
    <w:rsid w:val="007A3CF1"/>
  </w:style>
  <w:style w:type="paragraph" w:styleId="ListParagraph">
    <w:name w:val="List Paragraph"/>
    <w:basedOn w:val="Normal"/>
    <w:uiPriority w:val="34"/>
    <w:qFormat/>
    <w:rsid w:val="000803D1"/>
    <w:pPr>
      <w:ind w:left="720"/>
      <w:contextualSpacing/>
      <w:jc w:val="both"/>
    </w:pPr>
    <w:rPr>
      <w:rFonts w:ascii="Arial" w:eastAsia="MS Mincho" w:hAnsi="Arial"/>
      <w:kern w:val="18"/>
      <w:sz w:val="22"/>
      <w:szCs w:val="20"/>
      <w:lang w:eastAsia="en-US"/>
    </w:rPr>
  </w:style>
  <w:style w:type="paragraph" w:styleId="NormalWeb">
    <w:name w:val="Normal (Web)"/>
    <w:basedOn w:val="Normal"/>
    <w:uiPriority w:val="99"/>
    <w:unhideWhenUsed/>
    <w:rsid w:val="00870A43"/>
    <w:pPr>
      <w:spacing w:before="100" w:beforeAutospacing="1" w:after="100" w:afterAutospacing="1"/>
    </w:pPr>
  </w:style>
  <w:style w:type="character" w:styleId="FollowedHyperlink">
    <w:name w:val="FollowedHyperlink"/>
    <w:basedOn w:val="DefaultParagraphFont"/>
    <w:semiHidden/>
    <w:unhideWhenUsed/>
    <w:rsid w:val="008D5023"/>
    <w:rPr>
      <w:color w:val="800080" w:themeColor="followedHyperlink"/>
      <w:u w:val="single"/>
    </w:rPr>
  </w:style>
  <w:style w:type="character" w:styleId="UnresolvedMention">
    <w:name w:val="Unresolved Mention"/>
    <w:basedOn w:val="DefaultParagraphFont"/>
    <w:uiPriority w:val="99"/>
    <w:semiHidden/>
    <w:unhideWhenUsed/>
    <w:rsid w:val="009F1E61"/>
    <w:rPr>
      <w:color w:val="605E5C"/>
      <w:shd w:val="clear" w:color="auto" w:fill="E1DFDD"/>
    </w:rPr>
  </w:style>
  <w:style w:type="paragraph" w:customStyle="1" w:styleId="i4a-back-to-top">
    <w:name w:val="i4a-back-to-top"/>
    <w:basedOn w:val="Normal"/>
    <w:rsid w:val="00854E2A"/>
    <w:pPr>
      <w:spacing w:before="100" w:beforeAutospacing="1" w:after="100" w:afterAutospacing="1"/>
    </w:pPr>
    <w:rPr>
      <w:lang w:val="en-US" w:eastAsia="en-US"/>
    </w:rPr>
  </w:style>
  <w:style w:type="character" w:customStyle="1" w:styleId="Heading4Char">
    <w:name w:val="Heading 4 Char"/>
    <w:basedOn w:val="DefaultParagraphFont"/>
    <w:link w:val="Heading4"/>
    <w:uiPriority w:val="9"/>
    <w:rsid w:val="009972F2"/>
    <w:rPr>
      <w:rFonts w:asciiTheme="majorHAnsi" w:eastAsiaTheme="majorEastAsia" w:hAnsiTheme="majorHAnsi" w:cstheme="majorBidi"/>
      <w:i/>
      <w:iCs/>
      <w:color w:val="365F91"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66187">
      <w:bodyDiv w:val="1"/>
      <w:marLeft w:val="0"/>
      <w:marRight w:val="0"/>
      <w:marTop w:val="0"/>
      <w:marBottom w:val="0"/>
      <w:divBdr>
        <w:top w:val="none" w:sz="0" w:space="0" w:color="auto"/>
        <w:left w:val="none" w:sz="0" w:space="0" w:color="auto"/>
        <w:bottom w:val="none" w:sz="0" w:space="0" w:color="auto"/>
        <w:right w:val="none" w:sz="0" w:space="0" w:color="auto"/>
      </w:divBdr>
    </w:div>
    <w:div w:id="102266961">
      <w:bodyDiv w:val="1"/>
      <w:marLeft w:val="0"/>
      <w:marRight w:val="0"/>
      <w:marTop w:val="0"/>
      <w:marBottom w:val="0"/>
      <w:divBdr>
        <w:top w:val="none" w:sz="0" w:space="0" w:color="auto"/>
        <w:left w:val="none" w:sz="0" w:space="0" w:color="auto"/>
        <w:bottom w:val="none" w:sz="0" w:space="0" w:color="auto"/>
        <w:right w:val="none" w:sz="0" w:space="0" w:color="auto"/>
      </w:divBdr>
    </w:div>
    <w:div w:id="135531035">
      <w:bodyDiv w:val="1"/>
      <w:marLeft w:val="0"/>
      <w:marRight w:val="0"/>
      <w:marTop w:val="0"/>
      <w:marBottom w:val="0"/>
      <w:divBdr>
        <w:top w:val="none" w:sz="0" w:space="0" w:color="auto"/>
        <w:left w:val="none" w:sz="0" w:space="0" w:color="auto"/>
        <w:bottom w:val="none" w:sz="0" w:space="0" w:color="auto"/>
        <w:right w:val="none" w:sz="0" w:space="0" w:color="auto"/>
      </w:divBdr>
    </w:div>
    <w:div w:id="141433624">
      <w:bodyDiv w:val="1"/>
      <w:marLeft w:val="0"/>
      <w:marRight w:val="0"/>
      <w:marTop w:val="0"/>
      <w:marBottom w:val="0"/>
      <w:divBdr>
        <w:top w:val="none" w:sz="0" w:space="0" w:color="auto"/>
        <w:left w:val="none" w:sz="0" w:space="0" w:color="auto"/>
        <w:bottom w:val="none" w:sz="0" w:space="0" w:color="auto"/>
        <w:right w:val="none" w:sz="0" w:space="0" w:color="auto"/>
      </w:divBdr>
    </w:div>
    <w:div w:id="149643486">
      <w:bodyDiv w:val="1"/>
      <w:marLeft w:val="0"/>
      <w:marRight w:val="0"/>
      <w:marTop w:val="0"/>
      <w:marBottom w:val="0"/>
      <w:divBdr>
        <w:top w:val="none" w:sz="0" w:space="0" w:color="auto"/>
        <w:left w:val="none" w:sz="0" w:space="0" w:color="auto"/>
        <w:bottom w:val="none" w:sz="0" w:space="0" w:color="auto"/>
        <w:right w:val="none" w:sz="0" w:space="0" w:color="auto"/>
      </w:divBdr>
    </w:div>
    <w:div w:id="237596832">
      <w:bodyDiv w:val="1"/>
      <w:marLeft w:val="0"/>
      <w:marRight w:val="0"/>
      <w:marTop w:val="0"/>
      <w:marBottom w:val="0"/>
      <w:divBdr>
        <w:top w:val="none" w:sz="0" w:space="0" w:color="auto"/>
        <w:left w:val="none" w:sz="0" w:space="0" w:color="auto"/>
        <w:bottom w:val="none" w:sz="0" w:space="0" w:color="auto"/>
        <w:right w:val="none" w:sz="0" w:space="0" w:color="auto"/>
      </w:divBdr>
    </w:div>
    <w:div w:id="313725215">
      <w:bodyDiv w:val="1"/>
      <w:marLeft w:val="0"/>
      <w:marRight w:val="0"/>
      <w:marTop w:val="0"/>
      <w:marBottom w:val="0"/>
      <w:divBdr>
        <w:top w:val="none" w:sz="0" w:space="0" w:color="auto"/>
        <w:left w:val="none" w:sz="0" w:space="0" w:color="auto"/>
        <w:bottom w:val="none" w:sz="0" w:space="0" w:color="auto"/>
        <w:right w:val="none" w:sz="0" w:space="0" w:color="auto"/>
      </w:divBdr>
    </w:div>
    <w:div w:id="426656034">
      <w:bodyDiv w:val="1"/>
      <w:marLeft w:val="0"/>
      <w:marRight w:val="0"/>
      <w:marTop w:val="0"/>
      <w:marBottom w:val="0"/>
      <w:divBdr>
        <w:top w:val="none" w:sz="0" w:space="0" w:color="auto"/>
        <w:left w:val="none" w:sz="0" w:space="0" w:color="auto"/>
        <w:bottom w:val="none" w:sz="0" w:space="0" w:color="auto"/>
        <w:right w:val="none" w:sz="0" w:space="0" w:color="auto"/>
      </w:divBdr>
      <w:divsChild>
        <w:div w:id="735857413">
          <w:marLeft w:val="0"/>
          <w:marRight w:val="0"/>
          <w:marTop w:val="0"/>
          <w:marBottom w:val="0"/>
          <w:divBdr>
            <w:top w:val="none" w:sz="0" w:space="0" w:color="auto"/>
            <w:left w:val="none" w:sz="0" w:space="0" w:color="auto"/>
            <w:bottom w:val="none" w:sz="0" w:space="0" w:color="auto"/>
            <w:right w:val="none" w:sz="0" w:space="0" w:color="auto"/>
          </w:divBdr>
          <w:divsChild>
            <w:div w:id="1355154837">
              <w:marLeft w:val="0"/>
              <w:marRight w:val="0"/>
              <w:marTop w:val="0"/>
              <w:marBottom w:val="0"/>
              <w:divBdr>
                <w:top w:val="none" w:sz="0" w:space="0" w:color="auto"/>
                <w:left w:val="none" w:sz="0" w:space="0" w:color="auto"/>
                <w:bottom w:val="none" w:sz="0" w:space="0" w:color="auto"/>
                <w:right w:val="none" w:sz="0" w:space="0" w:color="auto"/>
              </w:divBdr>
              <w:divsChild>
                <w:div w:id="101962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848826">
      <w:bodyDiv w:val="1"/>
      <w:marLeft w:val="0"/>
      <w:marRight w:val="0"/>
      <w:marTop w:val="0"/>
      <w:marBottom w:val="0"/>
      <w:divBdr>
        <w:top w:val="none" w:sz="0" w:space="0" w:color="auto"/>
        <w:left w:val="none" w:sz="0" w:space="0" w:color="auto"/>
        <w:bottom w:val="none" w:sz="0" w:space="0" w:color="auto"/>
        <w:right w:val="none" w:sz="0" w:space="0" w:color="auto"/>
      </w:divBdr>
    </w:div>
    <w:div w:id="550309168">
      <w:bodyDiv w:val="1"/>
      <w:marLeft w:val="0"/>
      <w:marRight w:val="0"/>
      <w:marTop w:val="0"/>
      <w:marBottom w:val="0"/>
      <w:divBdr>
        <w:top w:val="none" w:sz="0" w:space="0" w:color="auto"/>
        <w:left w:val="none" w:sz="0" w:space="0" w:color="auto"/>
        <w:bottom w:val="none" w:sz="0" w:space="0" w:color="auto"/>
        <w:right w:val="none" w:sz="0" w:space="0" w:color="auto"/>
      </w:divBdr>
    </w:div>
    <w:div w:id="678626526">
      <w:bodyDiv w:val="1"/>
      <w:marLeft w:val="0"/>
      <w:marRight w:val="0"/>
      <w:marTop w:val="0"/>
      <w:marBottom w:val="0"/>
      <w:divBdr>
        <w:top w:val="none" w:sz="0" w:space="0" w:color="auto"/>
        <w:left w:val="none" w:sz="0" w:space="0" w:color="auto"/>
        <w:bottom w:val="none" w:sz="0" w:space="0" w:color="auto"/>
        <w:right w:val="none" w:sz="0" w:space="0" w:color="auto"/>
      </w:divBdr>
    </w:div>
    <w:div w:id="812021651">
      <w:bodyDiv w:val="1"/>
      <w:marLeft w:val="0"/>
      <w:marRight w:val="0"/>
      <w:marTop w:val="0"/>
      <w:marBottom w:val="0"/>
      <w:divBdr>
        <w:top w:val="none" w:sz="0" w:space="0" w:color="auto"/>
        <w:left w:val="none" w:sz="0" w:space="0" w:color="auto"/>
        <w:bottom w:val="none" w:sz="0" w:space="0" w:color="auto"/>
        <w:right w:val="none" w:sz="0" w:space="0" w:color="auto"/>
      </w:divBdr>
    </w:div>
    <w:div w:id="814487623">
      <w:bodyDiv w:val="1"/>
      <w:marLeft w:val="0"/>
      <w:marRight w:val="0"/>
      <w:marTop w:val="0"/>
      <w:marBottom w:val="0"/>
      <w:divBdr>
        <w:top w:val="none" w:sz="0" w:space="0" w:color="auto"/>
        <w:left w:val="none" w:sz="0" w:space="0" w:color="auto"/>
        <w:bottom w:val="none" w:sz="0" w:space="0" w:color="auto"/>
        <w:right w:val="none" w:sz="0" w:space="0" w:color="auto"/>
      </w:divBdr>
    </w:div>
    <w:div w:id="876696527">
      <w:bodyDiv w:val="1"/>
      <w:marLeft w:val="0"/>
      <w:marRight w:val="0"/>
      <w:marTop w:val="0"/>
      <w:marBottom w:val="0"/>
      <w:divBdr>
        <w:top w:val="none" w:sz="0" w:space="0" w:color="auto"/>
        <w:left w:val="none" w:sz="0" w:space="0" w:color="auto"/>
        <w:bottom w:val="none" w:sz="0" w:space="0" w:color="auto"/>
        <w:right w:val="none" w:sz="0" w:space="0" w:color="auto"/>
      </w:divBdr>
    </w:div>
    <w:div w:id="1090547599">
      <w:bodyDiv w:val="1"/>
      <w:marLeft w:val="0"/>
      <w:marRight w:val="0"/>
      <w:marTop w:val="0"/>
      <w:marBottom w:val="0"/>
      <w:divBdr>
        <w:top w:val="none" w:sz="0" w:space="0" w:color="auto"/>
        <w:left w:val="none" w:sz="0" w:space="0" w:color="auto"/>
        <w:bottom w:val="none" w:sz="0" w:space="0" w:color="auto"/>
        <w:right w:val="none" w:sz="0" w:space="0" w:color="auto"/>
      </w:divBdr>
    </w:div>
    <w:div w:id="1148131150">
      <w:bodyDiv w:val="1"/>
      <w:marLeft w:val="0"/>
      <w:marRight w:val="0"/>
      <w:marTop w:val="0"/>
      <w:marBottom w:val="0"/>
      <w:divBdr>
        <w:top w:val="none" w:sz="0" w:space="0" w:color="auto"/>
        <w:left w:val="none" w:sz="0" w:space="0" w:color="auto"/>
        <w:bottom w:val="none" w:sz="0" w:space="0" w:color="auto"/>
        <w:right w:val="none" w:sz="0" w:space="0" w:color="auto"/>
      </w:divBdr>
    </w:div>
    <w:div w:id="1179662006">
      <w:bodyDiv w:val="1"/>
      <w:marLeft w:val="0"/>
      <w:marRight w:val="0"/>
      <w:marTop w:val="0"/>
      <w:marBottom w:val="0"/>
      <w:divBdr>
        <w:top w:val="none" w:sz="0" w:space="0" w:color="auto"/>
        <w:left w:val="none" w:sz="0" w:space="0" w:color="auto"/>
        <w:bottom w:val="none" w:sz="0" w:space="0" w:color="auto"/>
        <w:right w:val="none" w:sz="0" w:space="0" w:color="auto"/>
      </w:divBdr>
    </w:div>
    <w:div w:id="1364793855">
      <w:bodyDiv w:val="1"/>
      <w:marLeft w:val="0"/>
      <w:marRight w:val="0"/>
      <w:marTop w:val="0"/>
      <w:marBottom w:val="0"/>
      <w:divBdr>
        <w:top w:val="none" w:sz="0" w:space="0" w:color="auto"/>
        <w:left w:val="none" w:sz="0" w:space="0" w:color="auto"/>
        <w:bottom w:val="none" w:sz="0" w:space="0" w:color="auto"/>
        <w:right w:val="none" w:sz="0" w:space="0" w:color="auto"/>
      </w:divBdr>
    </w:div>
    <w:div w:id="1445996107">
      <w:bodyDiv w:val="1"/>
      <w:marLeft w:val="0"/>
      <w:marRight w:val="0"/>
      <w:marTop w:val="0"/>
      <w:marBottom w:val="0"/>
      <w:divBdr>
        <w:top w:val="none" w:sz="0" w:space="0" w:color="auto"/>
        <w:left w:val="none" w:sz="0" w:space="0" w:color="auto"/>
        <w:bottom w:val="none" w:sz="0" w:space="0" w:color="auto"/>
        <w:right w:val="none" w:sz="0" w:space="0" w:color="auto"/>
      </w:divBdr>
    </w:div>
    <w:div w:id="1552839203">
      <w:bodyDiv w:val="1"/>
      <w:marLeft w:val="0"/>
      <w:marRight w:val="0"/>
      <w:marTop w:val="0"/>
      <w:marBottom w:val="0"/>
      <w:divBdr>
        <w:top w:val="none" w:sz="0" w:space="0" w:color="auto"/>
        <w:left w:val="none" w:sz="0" w:space="0" w:color="auto"/>
        <w:bottom w:val="none" w:sz="0" w:space="0" w:color="auto"/>
        <w:right w:val="none" w:sz="0" w:space="0" w:color="auto"/>
      </w:divBdr>
      <w:divsChild>
        <w:div w:id="345325815">
          <w:marLeft w:val="0"/>
          <w:marRight w:val="0"/>
          <w:marTop w:val="0"/>
          <w:marBottom w:val="0"/>
          <w:divBdr>
            <w:top w:val="none" w:sz="0" w:space="0" w:color="auto"/>
            <w:left w:val="none" w:sz="0" w:space="0" w:color="auto"/>
            <w:bottom w:val="none" w:sz="0" w:space="0" w:color="auto"/>
            <w:right w:val="none" w:sz="0" w:space="0" w:color="auto"/>
          </w:divBdr>
          <w:divsChild>
            <w:div w:id="1439135643">
              <w:marLeft w:val="0"/>
              <w:marRight w:val="0"/>
              <w:marTop w:val="0"/>
              <w:marBottom w:val="0"/>
              <w:divBdr>
                <w:top w:val="none" w:sz="0" w:space="0" w:color="auto"/>
                <w:left w:val="none" w:sz="0" w:space="0" w:color="auto"/>
                <w:bottom w:val="none" w:sz="0" w:space="0" w:color="auto"/>
                <w:right w:val="none" w:sz="0" w:space="0" w:color="auto"/>
              </w:divBdr>
              <w:divsChild>
                <w:div w:id="147116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250781">
      <w:bodyDiv w:val="1"/>
      <w:marLeft w:val="0"/>
      <w:marRight w:val="0"/>
      <w:marTop w:val="0"/>
      <w:marBottom w:val="0"/>
      <w:divBdr>
        <w:top w:val="none" w:sz="0" w:space="0" w:color="auto"/>
        <w:left w:val="none" w:sz="0" w:space="0" w:color="auto"/>
        <w:bottom w:val="none" w:sz="0" w:space="0" w:color="auto"/>
        <w:right w:val="none" w:sz="0" w:space="0" w:color="auto"/>
      </w:divBdr>
      <w:divsChild>
        <w:div w:id="533426240">
          <w:marLeft w:val="0"/>
          <w:marRight w:val="0"/>
          <w:marTop w:val="0"/>
          <w:marBottom w:val="0"/>
          <w:divBdr>
            <w:top w:val="none" w:sz="0" w:space="0" w:color="auto"/>
            <w:left w:val="none" w:sz="0" w:space="0" w:color="auto"/>
            <w:bottom w:val="none" w:sz="0" w:space="0" w:color="auto"/>
            <w:right w:val="none" w:sz="0" w:space="0" w:color="auto"/>
          </w:divBdr>
          <w:divsChild>
            <w:div w:id="2049252665">
              <w:marLeft w:val="0"/>
              <w:marRight w:val="0"/>
              <w:marTop w:val="0"/>
              <w:marBottom w:val="0"/>
              <w:divBdr>
                <w:top w:val="none" w:sz="0" w:space="0" w:color="auto"/>
                <w:left w:val="none" w:sz="0" w:space="0" w:color="auto"/>
                <w:bottom w:val="none" w:sz="0" w:space="0" w:color="auto"/>
                <w:right w:val="none" w:sz="0" w:space="0" w:color="auto"/>
              </w:divBdr>
              <w:divsChild>
                <w:div w:id="99464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873612">
      <w:bodyDiv w:val="1"/>
      <w:marLeft w:val="0"/>
      <w:marRight w:val="0"/>
      <w:marTop w:val="0"/>
      <w:marBottom w:val="0"/>
      <w:divBdr>
        <w:top w:val="none" w:sz="0" w:space="0" w:color="auto"/>
        <w:left w:val="none" w:sz="0" w:space="0" w:color="auto"/>
        <w:bottom w:val="none" w:sz="0" w:space="0" w:color="auto"/>
        <w:right w:val="none" w:sz="0" w:space="0" w:color="auto"/>
      </w:divBdr>
    </w:div>
    <w:div w:id="1867213150">
      <w:bodyDiv w:val="1"/>
      <w:marLeft w:val="0"/>
      <w:marRight w:val="0"/>
      <w:marTop w:val="0"/>
      <w:marBottom w:val="0"/>
      <w:divBdr>
        <w:top w:val="none" w:sz="0" w:space="0" w:color="auto"/>
        <w:left w:val="none" w:sz="0" w:space="0" w:color="auto"/>
        <w:bottom w:val="none" w:sz="0" w:space="0" w:color="auto"/>
        <w:right w:val="none" w:sz="0" w:space="0" w:color="auto"/>
      </w:divBdr>
    </w:div>
    <w:div w:id="213818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pen30\LOCALS~1\Temp\Letterhe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BCF09-7760-D346-B98C-6D86FD548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C:\DOCUME~1\pen30\LOCALS~1\Temp\Letterhead.dot</Template>
  <TotalTime>6</TotalTime>
  <Pages>2</Pages>
  <Words>610</Words>
  <Characters>3482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16 December 2002</vt:lpstr>
    </vt:vector>
  </TitlesOfParts>
  <Company>Imperial College</Company>
  <LinksUpToDate>false</LinksUpToDate>
  <CharactersWithSpaces>4084</CharactersWithSpaces>
  <SharedDoc>false</SharedDoc>
  <HLinks>
    <vt:vector size="6" baseType="variant">
      <vt:variant>
        <vt:i4>3735607</vt:i4>
      </vt:variant>
      <vt:variant>
        <vt:i4>0</vt:i4>
      </vt:variant>
      <vt:variant>
        <vt:i4>0</vt:i4>
      </vt:variant>
      <vt:variant>
        <vt:i4>5</vt:i4>
      </vt:variant>
      <vt:variant>
        <vt:lpwstr>http://www.imperial.ac.uk/medicine/GEH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16 December 2002</dc:title>
  <dc:creator>pen30</dc:creator>
  <cp:lastModifiedBy>Parks, Robbie M</cp:lastModifiedBy>
  <cp:revision>15</cp:revision>
  <cp:lastPrinted>2021-07-12T14:34:00Z</cp:lastPrinted>
  <dcterms:created xsi:type="dcterms:W3CDTF">2021-07-12T14:34:00Z</dcterms:created>
  <dcterms:modified xsi:type="dcterms:W3CDTF">2021-09-24T18:43:00Z</dcterms:modified>
</cp:coreProperties>
</file>